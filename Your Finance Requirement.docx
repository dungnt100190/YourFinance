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499C" w:rsidRDefault="00174740" w:rsidP="00C33D7F">
      <w:pPr>
        <w:pStyle w:val="Heading1"/>
      </w:pPr>
      <w:r>
        <w:t>Overrall</w:t>
      </w:r>
      <w:r w:rsidR="009A499C">
        <w:t xml:space="preserve"> </w:t>
      </w:r>
      <w:r w:rsidR="00B615D4">
        <w:t>R</w:t>
      </w:r>
      <w:r w:rsidR="00B254F7">
        <w:t>equirement</w:t>
      </w:r>
    </w:p>
    <w:p w:rsidR="0085698C" w:rsidRPr="0085698C" w:rsidRDefault="0085698C" w:rsidP="0085698C">
      <w:r>
        <w:t xml:space="preserve">Your Finance là ứng dụng web dùng để quản lý tài chính cá nhân, </w:t>
      </w:r>
      <w:r w:rsidR="009E01AB">
        <w:t xml:space="preserve">truy cập để sử dụng bằng trình duyệt, </w:t>
      </w:r>
      <w:r>
        <w:t>gồm những tính năng sau:</w:t>
      </w:r>
    </w:p>
    <w:p w:rsidR="0095454A" w:rsidRDefault="00CE1AA0" w:rsidP="006C57CE">
      <w:pPr>
        <w:pStyle w:val="ListParagraph"/>
        <w:numPr>
          <w:ilvl w:val="0"/>
          <w:numId w:val="2"/>
        </w:numPr>
      </w:pPr>
      <w:r>
        <w:t xml:space="preserve">Đăng </w:t>
      </w:r>
      <w:r w:rsidR="00313E7D">
        <w:t xml:space="preserve">ký </w:t>
      </w:r>
      <w:r>
        <w:t>và quản lý tài khoản</w:t>
      </w:r>
    </w:p>
    <w:p w:rsidR="00313E7D" w:rsidRDefault="00313E7D" w:rsidP="006C57CE">
      <w:pPr>
        <w:pStyle w:val="ListParagraph"/>
        <w:numPr>
          <w:ilvl w:val="1"/>
          <w:numId w:val="2"/>
        </w:numPr>
        <w:ind w:left="1134"/>
      </w:pPr>
      <w:r>
        <w:t>Đăng ký:</w:t>
      </w:r>
    </w:p>
    <w:p w:rsidR="004D7AE3" w:rsidRDefault="004D7AE3" w:rsidP="006C57CE">
      <w:pPr>
        <w:pStyle w:val="ListParagraph"/>
        <w:numPr>
          <w:ilvl w:val="0"/>
          <w:numId w:val="12"/>
        </w:numPr>
        <w:ind w:left="1560"/>
      </w:pPr>
      <w:r>
        <w:t xml:space="preserve">User phải đăng ký tài khoản; thông tin </w:t>
      </w:r>
      <w:r w:rsidR="00C955DF">
        <w:t>cần thiết</w:t>
      </w:r>
      <w:r w:rsidR="009F3C31">
        <w:t>: tên, email</w:t>
      </w:r>
    </w:p>
    <w:p w:rsidR="00A23446" w:rsidRDefault="004D7AE3" w:rsidP="006C57CE">
      <w:pPr>
        <w:pStyle w:val="ListParagraph"/>
        <w:numPr>
          <w:ilvl w:val="0"/>
          <w:numId w:val="12"/>
        </w:numPr>
        <w:ind w:left="1560"/>
      </w:pPr>
      <w:r>
        <w:t>Ứng dụng sẽ gửi mail xác nhận đăng ký</w:t>
      </w:r>
      <w:r w:rsidR="00673C74">
        <w:t>, gồm có password</w:t>
      </w:r>
    </w:p>
    <w:p w:rsidR="00A23446" w:rsidRDefault="00A23446" w:rsidP="006C57CE">
      <w:pPr>
        <w:pStyle w:val="ListParagraph"/>
        <w:numPr>
          <w:ilvl w:val="0"/>
          <w:numId w:val="12"/>
        </w:numPr>
        <w:ind w:left="1560"/>
      </w:pPr>
      <w:r>
        <w:t xml:space="preserve">Sau đó user </w:t>
      </w:r>
      <w:r w:rsidR="00A15610">
        <w:t>dùng email và password để</w:t>
      </w:r>
      <w:r>
        <w:t xml:space="preserve"> đăng nhập</w:t>
      </w:r>
      <w:r w:rsidR="001E0C93">
        <w:t xml:space="preserve"> </w:t>
      </w:r>
      <w:r w:rsidR="00A15610">
        <w:t>và có thể</w:t>
      </w:r>
      <w:r>
        <w:t xml:space="preserve"> sử dụng ứng dụng</w:t>
      </w:r>
      <w:r w:rsidR="00E23CC4">
        <w:t xml:space="preserve">, </w:t>
      </w:r>
      <w:r w:rsidR="00AC372B">
        <w:t xml:space="preserve">nếu user không có thao tác gì thì </w:t>
      </w:r>
      <w:r w:rsidR="00E23CC4">
        <w:t>phiên</w:t>
      </w:r>
      <w:r w:rsidR="006369D2">
        <w:t xml:space="preserve"> đăng nhập</w:t>
      </w:r>
      <w:r w:rsidR="00E23CC4">
        <w:t xml:space="preserve"> sẽ hết hạn sau 30 phút</w:t>
      </w:r>
    </w:p>
    <w:p w:rsidR="0095454A" w:rsidRDefault="004D7AE3" w:rsidP="006C57CE">
      <w:pPr>
        <w:pStyle w:val="ListParagraph"/>
        <w:numPr>
          <w:ilvl w:val="1"/>
          <w:numId w:val="2"/>
        </w:numPr>
        <w:ind w:left="1134"/>
      </w:pPr>
      <w:r>
        <w:t>Sửa tài khoản</w:t>
      </w:r>
    </w:p>
    <w:p w:rsidR="00A23446" w:rsidRDefault="00A23446" w:rsidP="006C57CE">
      <w:pPr>
        <w:pStyle w:val="ListParagraph"/>
        <w:numPr>
          <w:ilvl w:val="0"/>
          <w:numId w:val="13"/>
        </w:numPr>
        <w:ind w:left="1560"/>
      </w:pPr>
      <w:r>
        <w:t>User có thể sửa</w:t>
      </w:r>
      <w:r w:rsidR="009A61C3">
        <w:t xml:space="preserve"> tên,</w:t>
      </w:r>
      <w:r>
        <w:t xml:space="preserve"> </w:t>
      </w:r>
      <w:r w:rsidR="002D7CDD">
        <w:t xml:space="preserve">password, </w:t>
      </w:r>
      <w:r>
        <w:t>email</w:t>
      </w:r>
      <w:r w:rsidR="009A61C3">
        <w:t xml:space="preserve"> (ứng dụng sẽ gửi mail </w:t>
      </w:r>
      <w:r w:rsidR="002D7CDD">
        <w:t>với mã code để xác nhận</w:t>
      </w:r>
      <w:r w:rsidR="00327DF9">
        <w:t xml:space="preserve"> main mới</w:t>
      </w:r>
      <w:r w:rsidR="009A61C3">
        <w:t>)</w:t>
      </w:r>
    </w:p>
    <w:p w:rsidR="00537064" w:rsidRDefault="00540C7F" w:rsidP="006C57CE">
      <w:pPr>
        <w:pStyle w:val="ListParagraph"/>
        <w:numPr>
          <w:ilvl w:val="0"/>
          <w:numId w:val="2"/>
        </w:numPr>
      </w:pPr>
      <w:r>
        <w:t>Thống kê tài chính</w:t>
      </w:r>
      <w:r w:rsidR="00A7575C">
        <w:t xml:space="preserve">: </w:t>
      </w:r>
      <w:r w:rsidR="002D08EC">
        <w:t>màn hình chính của ứng dụng là màn hình thống kê</w:t>
      </w:r>
    </w:p>
    <w:p w:rsidR="00A7575C" w:rsidRDefault="00A7575C" w:rsidP="006C57CE">
      <w:pPr>
        <w:pStyle w:val="ListParagraph"/>
        <w:numPr>
          <w:ilvl w:val="0"/>
          <w:numId w:val="3"/>
        </w:numPr>
        <w:ind w:left="1134"/>
      </w:pPr>
      <w:r>
        <w:t>Thống kê theo tháng</w:t>
      </w:r>
      <w:r w:rsidR="00DD1E85">
        <w:t>: p</w:t>
      </w:r>
      <w:r>
        <w:t>hạ</w:t>
      </w:r>
      <w:r w:rsidR="00DD1E85">
        <w:t>m vi tháng</w:t>
      </w:r>
      <w:r>
        <w:t xml:space="preserve"> mặc định là </w:t>
      </w:r>
      <w:r w:rsidR="00DD1E85">
        <w:t xml:space="preserve">từ ngày đầu tháng </w:t>
      </w:r>
      <w:r w:rsidR="00DD1E85">
        <w:sym w:font="Wingdings" w:char="F0E0"/>
      </w:r>
      <w:r w:rsidR="00DD1E85">
        <w:t xml:space="preserve"> ngày cuối tháng</w:t>
      </w:r>
      <w:r w:rsidR="00B90BCC">
        <w:t>, user có thể thay đổi</w:t>
      </w:r>
      <w:r w:rsidR="002C6DE3">
        <w:t>. Ứng dụng sẽ lấy số liệu thống kê gần nhất đã lưu trong DB</w:t>
      </w:r>
      <w:r w:rsidR="00236ACC">
        <w:t xml:space="preserve"> của phạm vi tháng đó</w:t>
      </w:r>
      <w:r w:rsidR="002C6DE3">
        <w:t xml:space="preserve"> để hiển thị. </w:t>
      </w:r>
    </w:p>
    <w:p w:rsidR="00E65775" w:rsidRDefault="003236A0" w:rsidP="006C57CE">
      <w:pPr>
        <w:pStyle w:val="ListParagraph"/>
        <w:numPr>
          <w:ilvl w:val="0"/>
          <w:numId w:val="3"/>
        </w:numPr>
        <w:ind w:left="1134"/>
      </w:pPr>
      <w:r>
        <w:t>Thể loại</w:t>
      </w:r>
      <w:r w:rsidR="008B0DEA">
        <w:t xml:space="preserve"> thống kê: thu, chi, dư,</w:t>
      </w:r>
      <w:r w:rsidR="00585F4A">
        <w:t xml:space="preserve"> tiết kiệm,</w:t>
      </w:r>
      <w:r w:rsidR="008B0DEA">
        <w:t xml:space="preserve"> </w:t>
      </w:r>
      <w:r w:rsidR="00A30CE3">
        <w:t>trao đổi</w:t>
      </w:r>
      <w:r w:rsidR="005C1BD6">
        <w:t>, tín dụng</w:t>
      </w:r>
    </w:p>
    <w:p w:rsidR="00E65775" w:rsidRDefault="00EA0C75" w:rsidP="006C57CE">
      <w:pPr>
        <w:pStyle w:val="ListParagraph"/>
        <w:numPr>
          <w:ilvl w:val="1"/>
          <w:numId w:val="3"/>
        </w:numPr>
        <w:ind w:left="1560"/>
      </w:pPr>
      <w:r>
        <w:t>mỗi loại có từ 0 đến nhiều khoản</w:t>
      </w:r>
    </w:p>
    <w:p w:rsidR="00E65775" w:rsidRDefault="00314AAF" w:rsidP="006C57CE">
      <w:pPr>
        <w:pStyle w:val="ListParagraph"/>
        <w:numPr>
          <w:ilvl w:val="0"/>
          <w:numId w:val="3"/>
        </w:numPr>
        <w:ind w:left="1134"/>
      </w:pPr>
      <w:r>
        <w:t>Thông tin</w:t>
      </w:r>
      <w:r w:rsidR="00F91424">
        <w:t xml:space="preserve"> </w:t>
      </w:r>
      <w:r w:rsidR="00230CB2">
        <w:t>K</w:t>
      </w:r>
      <w:r>
        <w:t>hoản</w:t>
      </w:r>
      <w:r w:rsidR="00F91424">
        <w:t>:</w:t>
      </w:r>
      <w:r w:rsidR="007F232E">
        <w:t xml:space="preserve"> </w:t>
      </w:r>
      <w:r>
        <w:t xml:space="preserve">tên </w:t>
      </w:r>
      <w:r w:rsidR="00005A49">
        <w:t>khoản,</w:t>
      </w:r>
      <w:r w:rsidR="00CE44A7">
        <w:t xml:space="preserve"> </w:t>
      </w:r>
      <w:r w:rsidR="00005A49">
        <w:t>số lượng</w:t>
      </w:r>
    </w:p>
    <w:p w:rsidR="00F91424" w:rsidRDefault="00EA0C75" w:rsidP="006C57CE">
      <w:pPr>
        <w:pStyle w:val="ListParagraph"/>
        <w:numPr>
          <w:ilvl w:val="1"/>
          <w:numId w:val="3"/>
        </w:numPr>
        <w:ind w:left="1560"/>
      </w:pPr>
      <w:r>
        <w:t>mỗi khoản có từ 0 đến nhiều hoạt động</w:t>
      </w:r>
    </w:p>
    <w:p w:rsidR="00C73410" w:rsidRDefault="00C73410" w:rsidP="006C57CE">
      <w:pPr>
        <w:pStyle w:val="ListParagraph"/>
        <w:numPr>
          <w:ilvl w:val="1"/>
          <w:numId w:val="3"/>
        </w:numPr>
        <w:ind w:left="1560"/>
      </w:pPr>
      <w:r>
        <w:t>số lượng</w:t>
      </w:r>
      <w:r w:rsidR="000E1FD5">
        <w:t xml:space="preserve"> (loại thu, chi)</w:t>
      </w:r>
      <w:r>
        <w:t xml:space="preserve"> = tổng số lượng các hoạt động</w:t>
      </w:r>
      <w:r w:rsidR="00A14A1E">
        <w:t xml:space="preserve"> trong phạm vi tháng hiện tại</w:t>
      </w:r>
    </w:p>
    <w:p w:rsidR="00602CBC" w:rsidRDefault="00230CB2" w:rsidP="006C57CE">
      <w:pPr>
        <w:pStyle w:val="ListParagraph"/>
        <w:numPr>
          <w:ilvl w:val="0"/>
          <w:numId w:val="3"/>
        </w:numPr>
        <w:ind w:left="1134"/>
      </w:pPr>
      <w:r>
        <w:t xml:space="preserve">Thông tin </w:t>
      </w:r>
      <w:r w:rsidR="00EA0C75">
        <w:t>Hoạt động</w:t>
      </w:r>
      <w:r w:rsidR="00602CBC">
        <w:t>:</w:t>
      </w:r>
      <w:r w:rsidR="00BD143A">
        <w:t xml:space="preserve"> ngày</w:t>
      </w:r>
      <w:r w:rsidR="00676C00">
        <w:t xml:space="preserve">, </w:t>
      </w:r>
      <w:r w:rsidR="00F75664">
        <w:t xml:space="preserve">loại </w:t>
      </w:r>
      <w:r w:rsidR="00676C00">
        <w:t>hoạt động,</w:t>
      </w:r>
      <w:r w:rsidR="00BD143A">
        <w:t xml:space="preserve"> </w:t>
      </w:r>
      <w:r w:rsidR="00BF2A5C">
        <w:t xml:space="preserve">hình thức, </w:t>
      </w:r>
      <w:r w:rsidR="00BF28E2">
        <w:t>mô tả</w:t>
      </w:r>
      <w:r w:rsidR="00BD143A">
        <w:t>,</w:t>
      </w:r>
      <w:r w:rsidR="00676C00">
        <w:t xml:space="preserve"> số lượng</w:t>
      </w:r>
      <w:r w:rsidR="008B124E">
        <w:t>:</w:t>
      </w:r>
    </w:p>
    <w:p w:rsidR="00874F24" w:rsidRDefault="00CA051D" w:rsidP="006C57CE">
      <w:pPr>
        <w:pStyle w:val="ListParagraph"/>
        <w:numPr>
          <w:ilvl w:val="1"/>
          <w:numId w:val="3"/>
        </w:numPr>
        <w:ind w:left="1560"/>
      </w:pPr>
      <w:r>
        <w:t xml:space="preserve">Ngày: </w:t>
      </w:r>
    </w:p>
    <w:p w:rsidR="00874F24" w:rsidRDefault="001F2D5E" w:rsidP="006C57CE">
      <w:pPr>
        <w:pStyle w:val="ListParagraph"/>
        <w:numPr>
          <w:ilvl w:val="2"/>
          <w:numId w:val="3"/>
        </w:numPr>
        <w:ind w:left="1985"/>
      </w:pPr>
      <w:r>
        <w:t>DD/MM/YYYY : c</w:t>
      </w:r>
      <w:r w:rsidR="00CA051D">
        <w:t xml:space="preserve">hỉ tham chiếu đến các hoạt động có ngày thuộc tháng đang </w:t>
      </w:r>
      <w:r w:rsidR="00DB5D8A">
        <w:t>tham chiếu</w:t>
      </w:r>
      <w:r w:rsidR="00874F24">
        <w:t xml:space="preserve">. </w:t>
      </w:r>
    </w:p>
    <w:p w:rsidR="00CA051D" w:rsidRDefault="001F2D5E" w:rsidP="006C57CE">
      <w:pPr>
        <w:pStyle w:val="ListParagraph"/>
        <w:numPr>
          <w:ilvl w:val="2"/>
          <w:numId w:val="3"/>
        </w:numPr>
        <w:ind w:left="1985"/>
      </w:pPr>
      <w:r>
        <w:t>MM</w:t>
      </w:r>
      <w:r w:rsidR="00996DBD">
        <w:t>/YYYY</w:t>
      </w:r>
      <w:r>
        <w:t>:</w:t>
      </w:r>
      <w:r w:rsidR="00603382">
        <w:t xml:space="preserve"> </w:t>
      </w:r>
      <w:r w:rsidR="00045D2E">
        <w:t>tham chiếu đến tổng số dư của tháng trước</w:t>
      </w:r>
      <w:r>
        <w:t xml:space="preserve"> </w:t>
      </w:r>
      <w:r w:rsidR="00045D2E">
        <w:t>n</w:t>
      </w:r>
      <w:r w:rsidR="00874F24">
        <w:t>ếu</w:t>
      </w:r>
      <w:r w:rsidR="00045D2E">
        <w:t xml:space="preserve"> </w:t>
      </w:r>
      <w:r w:rsidR="000353AF">
        <w:t xml:space="preserve">là </w:t>
      </w:r>
      <w:r w:rsidR="00874F24">
        <w:t>khoản</w:t>
      </w:r>
      <w:r w:rsidR="006B5C34">
        <w:t xml:space="preserve"> loại</w:t>
      </w:r>
      <w:r w:rsidR="00874F24">
        <w:t xml:space="preserve"> trao đổi, tiết kiệm, tín dụng </w:t>
      </w:r>
    </w:p>
    <w:p w:rsidR="00B75BCE" w:rsidRDefault="00B75BCE" w:rsidP="006C57CE">
      <w:pPr>
        <w:pStyle w:val="ListParagraph"/>
        <w:numPr>
          <w:ilvl w:val="1"/>
          <w:numId w:val="3"/>
        </w:numPr>
        <w:ind w:left="1560"/>
      </w:pPr>
      <w:r>
        <w:t>Hình thức: tiền mặt, chuyển khoả</w:t>
      </w:r>
      <w:r w:rsidR="00930288">
        <w:t xml:space="preserve">n, </w:t>
      </w:r>
      <w:r>
        <w:t>khoản tín dụng</w:t>
      </w:r>
    </w:p>
    <w:p w:rsidR="005E1D56" w:rsidRDefault="005E1D56" w:rsidP="006C57CE">
      <w:pPr>
        <w:pStyle w:val="ListParagraph"/>
        <w:numPr>
          <w:ilvl w:val="1"/>
          <w:numId w:val="3"/>
        </w:numPr>
        <w:ind w:left="1560"/>
      </w:pPr>
      <w:r>
        <w:t>Số lượng &gt; 0</w:t>
      </w:r>
    </w:p>
    <w:p w:rsidR="002A3F01" w:rsidRDefault="00F75664" w:rsidP="006C57CE">
      <w:pPr>
        <w:pStyle w:val="ListParagraph"/>
        <w:numPr>
          <w:ilvl w:val="1"/>
          <w:numId w:val="2"/>
        </w:numPr>
        <w:spacing w:before="240" w:after="0"/>
        <w:ind w:left="1134" w:hanging="357"/>
        <w:contextualSpacing w:val="0"/>
      </w:pPr>
      <w:r>
        <w:t>Thu = tổng các khoản thu</w:t>
      </w:r>
    </w:p>
    <w:p w:rsidR="00F75664" w:rsidRDefault="00F75664" w:rsidP="006C57CE">
      <w:pPr>
        <w:pStyle w:val="ListParagraph"/>
        <w:numPr>
          <w:ilvl w:val="2"/>
          <w:numId w:val="5"/>
        </w:numPr>
        <w:ind w:left="1560"/>
      </w:pPr>
      <w:r>
        <w:t>Các khoản thu cố định: dư cũ (lấy từ phần dư của tháng trước</w:t>
      </w:r>
      <w:r w:rsidR="00FA3155">
        <w:t>)</w:t>
      </w:r>
    </w:p>
    <w:p w:rsidR="00FA3155" w:rsidRDefault="00FA3155" w:rsidP="006C57CE">
      <w:pPr>
        <w:pStyle w:val="ListParagraph"/>
        <w:numPr>
          <w:ilvl w:val="2"/>
          <w:numId w:val="5"/>
        </w:numPr>
        <w:ind w:left="1560"/>
      </w:pPr>
      <w:r>
        <w:t xml:space="preserve">User có thể thêm khoản </w:t>
      </w:r>
      <w:r w:rsidR="00A02E6D">
        <w:t>thu</w:t>
      </w:r>
      <w:r>
        <w:t xml:space="preserve"> (ví dụ: lương, thưởng, quà…)</w:t>
      </w:r>
    </w:p>
    <w:p w:rsidR="004E2047" w:rsidRDefault="004E2047" w:rsidP="006C57CE">
      <w:pPr>
        <w:pStyle w:val="ListParagraph"/>
        <w:numPr>
          <w:ilvl w:val="2"/>
          <w:numId w:val="5"/>
        </w:numPr>
        <w:ind w:left="1560"/>
      </w:pPr>
      <w:r>
        <w:t>Loại hoạt động: thu</w:t>
      </w:r>
    </w:p>
    <w:p w:rsidR="00F75664" w:rsidRDefault="00F75664" w:rsidP="006C57CE">
      <w:pPr>
        <w:pStyle w:val="ListParagraph"/>
        <w:numPr>
          <w:ilvl w:val="1"/>
          <w:numId w:val="2"/>
        </w:numPr>
        <w:spacing w:before="240" w:after="0"/>
        <w:ind w:left="1134" w:hanging="357"/>
        <w:contextualSpacing w:val="0"/>
      </w:pPr>
      <w:r>
        <w:t>Chi = tổng các khoản chi</w:t>
      </w:r>
    </w:p>
    <w:p w:rsidR="00F75664" w:rsidRDefault="00F75664" w:rsidP="006C57CE">
      <w:pPr>
        <w:pStyle w:val="ListParagraph"/>
        <w:numPr>
          <w:ilvl w:val="2"/>
          <w:numId w:val="6"/>
        </w:numPr>
        <w:ind w:left="1560"/>
      </w:pPr>
      <w:r>
        <w:t>Các khoản chi cố định</w:t>
      </w:r>
      <w:r w:rsidR="00FA3155">
        <w:t xml:space="preserve">: </w:t>
      </w:r>
      <w:r w:rsidR="00B31240">
        <w:t xml:space="preserve">chi </w:t>
      </w:r>
      <w:r w:rsidR="00B961B3">
        <w:t>chung</w:t>
      </w:r>
    </w:p>
    <w:p w:rsidR="00F75664" w:rsidRDefault="00F75664" w:rsidP="006C57CE">
      <w:pPr>
        <w:pStyle w:val="ListParagraph"/>
        <w:numPr>
          <w:ilvl w:val="2"/>
          <w:numId w:val="6"/>
        </w:numPr>
        <w:ind w:left="1560"/>
      </w:pPr>
      <w:r>
        <w:t>User có thể thêm khoản chi</w:t>
      </w:r>
      <w:r w:rsidR="00FA3155">
        <w:t xml:space="preserve"> (ví dụ: sinh hoạt chung, liên lạc, xe cộ, …)</w:t>
      </w:r>
    </w:p>
    <w:p w:rsidR="00A336B8" w:rsidRDefault="00A336B8" w:rsidP="006C57CE">
      <w:pPr>
        <w:pStyle w:val="ListParagraph"/>
        <w:numPr>
          <w:ilvl w:val="2"/>
          <w:numId w:val="6"/>
        </w:numPr>
        <w:ind w:left="1560"/>
      </w:pPr>
      <w:r>
        <w:t>Nế</w:t>
      </w:r>
      <w:r w:rsidR="00751A2C">
        <w:t>u Chi =</w:t>
      </w:r>
      <w:r>
        <w:t xml:space="preserve"> Thu</w:t>
      </w:r>
      <w:r w:rsidR="00A85F4D">
        <w:t xml:space="preserve">: cảnh báo </w:t>
      </w:r>
      <w:r w:rsidR="00751A2C">
        <w:t xml:space="preserve">tam giác vàng </w:t>
      </w:r>
    </w:p>
    <w:p w:rsidR="00751A2C" w:rsidRDefault="00751A2C" w:rsidP="00717DB8">
      <w:pPr>
        <w:pStyle w:val="ListParagraph"/>
        <w:ind w:left="1560"/>
      </w:pPr>
      <w:r>
        <w:t xml:space="preserve">Nếu Chi &gt; Thu: cảnh báo tròn đỏ chấm than </w:t>
      </w:r>
    </w:p>
    <w:p w:rsidR="006E5C75" w:rsidRDefault="006E5C75" w:rsidP="006C57CE">
      <w:pPr>
        <w:pStyle w:val="ListParagraph"/>
        <w:numPr>
          <w:ilvl w:val="2"/>
          <w:numId w:val="6"/>
        </w:numPr>
        <w:ind w:left="1560"/>
      </w:pPr>
      <w:r>
        <w:t>Loại hoạt động: chi</w:t>
      </w:r>
    </w:p>
    <w:p w:rsidR="00B31240" w:rsidRDefault="00B31240" w:rsidP="006C57CE">
      <w:pPr>
        <w:pStyle w:val="ListParagraph"/>
        <w:numPr>
          <w:ilvl w:val="2"/>
          <w:numId w:val="6"/>
        </w:numPr>
        <w:ind w:left="1560"/>
      </w:pPr>
      <w:r>
        <w:t xml:space="preserve">Khoản Chi </w:t>
      </w:r>
      <w:r w:rsidR="002D4BF9">
        <w:t xml:space="preserve">chung </w:t>
      </w:r>
      <w:r>
        <w:t xml:space="preserve">= </w:t>
      </w:r>
      <w:r w:rsidR="00A2504C">
        <w:t xml:space="preserve">Thu + tổng rút tiết kiệm </w:t>
      </w:r>
      <w:r w:rsidR="005F213F">
        <w:t xml:space="preserve">– tổng gửi tiết kiệm </w:t>
      </w:r>
      <w:r w:rsidR="00A2504C">
        <w:t xml:space="preserve">+ tổng </w:t>
      </w:r>
      <w:r w:rsidR="00390268">
        <w:t>nhận trao đổi</w:t>
      </w:r>
      <w:r w:rsidR="005F213F">
        <w:t xml:space="preserve"> – tổng gửi trao đổi</w:t>
      </w:r>
      <w:r w:rsidR="0099259C">
        <w:t xml:space="preserve"> + </w:t>
      </w:r>
      <w:r w:rsidR="00390268">
        <w:t>tổng vay tín dụng</w:t>
      </w:r>
      <w:r w:rsidR="005F213F">
        <w:t xml:space="preserve"> </w:t>
      </w:r>
      <w:r w:rsidR="00CA46A6">
        <w:t>– tổng trả tín dụng – tổng chi</w:t>
      </w:r>
      <w:r w:rsidR="00C724C0">
        <w:t xml:space="preserve"> – Dư</w:t>
      </w:r>
    </w:p>
    <w:p w:rsidR="00F75664" w:rsidRDefault="00F75664" w:rsidP="006C57CE">
      <w:pPr>
        <w:pStyle w:val="ListParagraph"/>
        <w:numPr>
          <w:ilvl w:val="1"/>
          <w:numId w:val="2"/>
        </w:numPr>
        <w:spacing w:before="240" w:after="0"/>
        <w:ind w:left="1134" w:hanging="357"/>
        <w:contextualSpacing w:val="0"/>
      </w:pPr>
      <w:r>
        <w:t>Dư = tổng các khoản dư</w:t>
      </w:r>
    </w:p>
    <w:p w:rsidR="00F75664" w:rsidRDefault="00F75664" w:rsidP="006C57CE">
      <w:pPr>
        <w:pStyle w:val="ListParagraph"/>
        <w:numPr>
          <w:ilvl w:val="0"/>
          <w:numId w:val="7"/>
        </w:numPr>
        <w:ind w:left="1560"/>
      </w:pPr>
      <w:r>
        <w:t>Các</w:t>
      </w:r>
      <w:r w:rsidR="00EF7D87">
        <w:t xml:space="preserve"> loại</w:t>
      </w:r>
      <w:r>
        <w:t xml:space="preserve"> khoản dư: tiền mặt</w:t>
      </w:r>
      <w:r w:rsidR="00CE0A46">
        <w:t>, tài khoản</w:t>
      </w:r>
    </w:p>
    <w:p w:rsidR="00F75664" w:rsidRDefault="00F75664" w:rsidP="006C57CE">
      <w:pPr>
        <w:pStyle w:val="ListParagraph"/>
        <w:numPr>
          <w:ilvl w:val="0"/>
          <w:numId w:val="7"/>
        </w:numPr>
        <w:ind w:left="1560"/>
      </w:pPr>
      <w:r>
        <w:t>User</w:t>
      </w:r>
      <w:r w:rsidR="003F5A8B">
        <w:t xml:space="preserve"> có thể</w:t>
      </w:r>
      <w:r w:rsidR="00E31209">
        <w:t xml:space="preserve"> </w:t>
      </w:r>
      <w:r>
        <w:t>thêm khoản dư</w:t>
      </w:r>
      <w:r w:rsidR="00EF7D87">
        <w:t xml:space="preserve"> (thuộc 1 trong 2 loại tiền mặt/tài khoản)</w:t>
      </w:r>
    </w:p>
    <w:p w:rsidR="006E5C75" w:rsidRDefault="006E5C75" w:rsidP="006C57CE">
      <w:pPr>
        <w:pStyle w:val="ListParagraph"/>
        <w:numPr>
          <w:ilvl w:val="0"/>
          <w:numId w:val="7"/>
        </w:numPr>
        <w:ind w:left="1560"/>
      </w:pPr>
      <w:r>
        <w:lastRenderedPageBreak/>
        <w:t>Không có hoạt động</w:t>
      </w:r>
    </w:p>
    <w:p w:rsidR="00930288" w:rsidRDefault="005251DD" w:rsidP="006C57CE">
      <w:pPr>
        <w:pStyle w:val="ListParagraph"/>
        <w:numPr>
          <w:ilvl w:val="0"/>
          <w:numId w:val="7"/>
        </w:numPr>
        <w:ind w:left="1560"/>
      </w:pPr>
      <w:r>
        <w:t>Khoản loại tiền mặt có thông tin</w:t>
      </w:r>
      <w:r w:rsidR="00661B2A">
        <w:t xml:space="preserve"> tiền mặt</w:t>
      </w:r>
      <w:r>
        <w:t xml:space="preserve"> gồm: mệnh giá, số tờ</w:t>
      </w:r>
      <w:r w:rsidR="00661B2A">
        <w:t xml:space="preserve"> </w:t>
      </w:r>
      <w:r w:rsidR="00505238">
        <w:sym w:font="Wingdings" w:char="F0E0"/>
      </w:r>
      <w:r w:rsidR="00505238">
        <w:t xml:space="preserve"> số lượng khoản = tổng </w:t>
      </w:r>
      <w:r w:rsidR="00A42786">
        <w:t>của các mệnh giá x số tờ</w:t>
      </w:r>
    </w:p>
    <w:p w:rsidR="00F75664" w:rsidRDefault="00F75664" w:rsidP="006C57CE">
      <w:pPr>
        <w:pStyle w:val="ListParagraph"/>
        <w:numPr>
          <w:ilvl w:val="1"/>
          <w:numId w:val="2"/>
        </w:numPr>
        <w:spacing w:before="240" w:after="0"/>
        <w:ind w:left="1134" w:hanging="357"/>
        <w:contextualSpacing w:val="0"/>
      </w:pPr>
      <w:r>
        <w:t>Tiết kiệm = tổng</w:t>
      </w:r>
      <w:r w:rsidR="00641103">
        <w:t xml:space="preserve"> </w:t>
      </w:r>
      <w:r>
        <w:t>các khoả</w:t>
      </w:r>
      <w:r w:rsidR="00641103">
        <w:t>n</w:t>
      </w:r>
      <w:r w:rsidR="007D51A6">
        <w:t xml:space="preserve"> tiết kiệm</w:t>
      </w:r>
    </w:p>
    <w:p w:rsidR="004D6124" w:rsidRDefault="004D6124" w:rsidP="006C57CE">
      <w:pPr>
        <w:pStyle w:val="ListParagraph"/>
        <w:numPr>
          <w:ilvl w:val="0"/>
          <w:numId w:val="8"/>
        </w:numPr>
        <w:ind w:left="1560"/>
      </w:pPr>
      <w:r>
        <w:t xml:space="preserve">User </w:t>
      </w:r>
      <w:r w:rsidR="00127D7D">
        <w:t xml:space="preserve">có thể </w:t>
      </w:r>
      <w:r>
        <w:t>thêm khoản tiết kiệm</w:t>
      </w:r>
    </w:p>
    <w:p w:rsidR="004E2047" w:rsidRDefault="004E2047" w:rsidP="006C57CE">
      <w:pPr>
        <w:pStyle w:val="ListParagraph"/>
        <w:numPr>
          <w:ilvl w:val="0"/>
          <w:numId w:val="8"/>
        </w:numPr>
        <w:ind w:left="1560"/>
      </w:pPr>
      <w:r>
        <w:t xml:space="preserve">Loại hoạt động: </w:t>
      </w:r>
      <w:r w:rsidR="00A42786">
        <w:t>gử</w:t>
      </w:r>
      <w:r w:rsidR="00AF06D8">
        <w:t>i, rút</w:t>
      </w:r>
    </w:p>
    <w:p w:rsidR="00AF06D8" w:rsidRDefault="00AF06D8" w:rsidP="006C57CE">
      <w:pPr>
        <w:pStyle w:val="ListParagraph"/>
        <w:numPr>
          <w:ilvl w:val="0"/>
          <w:numId w:val="8"/>
        </w:numPr>
        <w:ind w:left="1560"/>
      </w:pPr>
      <w:r>
        <w:t>Số lượng khoả</w:t>
      </w:r>
      <w:r w:rsidR="00A02E6D">
        <w:t>n = cũ + tổng số gửi – tổng số</w:t>
      </w:r>
      <w:r w:rsidR="003B439B">
        <w:t xml:space="preserve"> rú</w:t>
      </w:r>
      <w:r w:rsidR="008A3F94">
        <w:t>t</w:t>
      </w:r>
      <w:r w:rsidR="00D55BDA">
        <w:t>;</w:t>
      </w:r>
      <w:r w:rsidR="003B439B">
        <w:t xml:space="preserve"> số lượng khoản &gt;= 0</w:t>
      </w:r>
    </w:p>
    <w:p w:rsidR="00F75664" w:rsidRDefault="00F75664" w:rsidP="006C57CE">
      <w:pPr>
        <w:pStyle w:val="ListParagraph"/>
        <w:numPr>
          <w:ilvl w:val="1"/>
          <w:numId w:val="2"/>
        </w:numPr>
        <w:spacing w:before="240" w:after="0"/>
        <w:ind w:left="1134" w:hanging="357"/>
        <w:contextualSpacing w:val="0"/>
      </w:pPr>
      <w:r>
        <w:t>Trao đổi</w:t>
      </w:r>
      <w:r w:rsidR="00A22BF6">
        <w:t xml:space="preserve"> (vay/cho vay)</w:t>
      </w:r>
      <w:r w:rsidR="00641103">
        <w:t xml:space="preserve"> = tổng các khoản</w:t>
      </w:r>
      <w:r w:rsidR="007D51A6">
        <w:t xml:space="preserve"> trao đổi</w:t>
      </w:r>
    </w:p>
    <w:p w:rsidR="00F75664" w:rsidRDefault="004D6124" w:rsidP="006C57CE">
      <w:pPr>
        <w:pStyle w:val="ListParagraph"/>
        <w:numPr>
          <w:ilvl w:val="0"/>
          <w:numId w:val="9"/>
        </w:numPr>
        <w:ind w:left="1560"/>
      </w:pPr>
      <w:r>
        <w:t xml:space="preserve">User </w:t>
      </w:r>
      <w:r w:rsidR="00127D7D">
        <w:t xml:space="preserve">có thể </w:t>
      </w:r>
      <w:r>
        <w:t xml:space="preserve">thêm khoản </w:t>
      </w:r>
      <w:r w:rsidR="00A22BF6">
        <w:t>trao đổi (là đối tượng mà user trao đổi tiền)</w:t>
      </w:r>
    </w:p>
    <w:p w:rsidR="00361BF3" w:rsidRDefault="00361BF3" w:rsidP="006C57CE">
      <w:pPr>
        <w:pStyle w:val="ListParagraph"/>
        <w:numPr>
          <w:ilvl w:val="0"/>
          <w:numId w:val="9"/>
        </w:numPr>
        <w:ind w:left="1560"/>
      </w:pPr>
      <w:r>
        <w:t>Loại hoạt động: gửi, nhận</w:t>
      </w:r>
    </w:p>
    <w:p w:rsidR="00361BF3" w:rsidRDefault="00361BF3" w:rsidP="006C57CE">
      <w:pPr>
        <w:pStyle w:val="ListParagraph"/>
        <w:numPr>
          <w:ilvl w:val="0"/>
          <w:numId w:val="9"/>
        </w:numPr>
        <w:ind w:left="1560"/>
      </w:pPr>
      <w:r>
        <w:t>Số lượng khoản =</w:t>
      </w:r>
      <w:r w:rsidR="00416BF0">
        <w:t xml:space="preserve"> cũ +</w:t>
      </w:r>
      <w:r>
        <w:t xml:space="preserve"> tổng số </w:t>
      </w:r>
      <w:r w:rsidR="00AF06D8">
        <w:t>gửi</w:t>
      </w:r>
      <w:r>
        <w:t xml:space="preserve"> – tổng số </w:t>
      </w:r>
      <w:r w:rsidR="00AF06D8">
        <w:t>nhận</w:t>
      </w:r>
      <w:r>
        <w:t xml:space="preserve"> </w:t>
      </w:r>
    </w:p>
    <w:p w:rsidR="0041733F" w:rsidRDefault="0041733F" w:rsidP="006C57CE">
      <w:pPr>
        <w:pStyle w:val="ListParagraph"/>
        <w:numPr>
          <w:ilvl w:val="1"/>
          <w:numId w:val="9"/>
        </w:numPr>
        <w:ind w:left="1985"/>
      </w:pPr>
      <w:r>
        <w:t>Nế</w:t>
      </w:r>
      <w:r w:rsidR="00633614">
        <w:t xml:space="preserve">u &lt; 0 </w:t>
      </w:r>
      <w:r w:rsidR="00633614">
        <w:sym w:font="Wingdings" w:char="F0E0"/>
      </w:r>
      <w:r>
        <w:t xml:space="preserve"> user đang vay</w:t>
      </w:r>
      <w:r w:rsidR="00633614">
        <w:t>:</w:t>
      </w:r>
      <w:r>
        <w:t xml:space="preserve"> </w:t>
      </w:r>
      <w:r w:rsidR="00916D32">
        <w:t>hiện cảnh báo đỏ</w:t>
      </w:r>
      <w:r w:rsidR="00A26294">
        <w:t xml:space="preserve"> với khoản</w:t>
      </w:r>
    </w:p>
    <w:p w:rsidR="001E49AE" w:rsidRDefault="002C589B" w:rsidP="006C57CE">
      <w:pPr>
        <w:pStyle w:val="ListParagraph"/>
        <w:numPr>
          <w:ilvl w:val="1"/>
          <w:numId w:val="9"/>
        </w:numPr>
        <w:ind w:left="1985"/>
      </w:pPr>
      <w:r>
        <w:t>Nế</w:t>
      </w:r>
      <w:r w:rsidR="00633614">
        <w:t xml:space="preserve">u &gt; 0 </w:t>
      </w:r>
      <w:r w:rsidR="00633614">
        <w:sym w:font="Wingdings" w:char="F0E0"/>
      </w:r>
      <w:r>
        <w:t xml:space="preserve"> user đang cho vay</w:t>
      </w:r>
    </w:p>
    <w:p w:rsidR="00F75664" w:rsidRDefault="00F75664" w:rsidP="006C57CE">
      <w:pPr>
        <w:pStyle w:val="ListParagraph"/>
        <w:numPr>
          <w:ilvl w:val="1"/>
          <w:numId w:val="2"/>
        </w:numPr>
        <w:spacing w:before="240" w:after="0"/>
        <w:ind w:left="1134" w:hanging="357"/>
        <w:contextualSpacing w:val="0"/>
      </w:pPr>
      <w:r>
        <w:t>Tín dụng</w:t>
      </w:r>
      <w:r w:rsidR="00641103">
        <w:t xml:space="preserve"> = tổng đã dùng</w:t>
      </w:r>
      <w:r w:rsidR="00ED07AC">
        <w:t xml:space="preserve"> các khoản tín dụng</w:t>
      </w:r>
    </w:p>
    <w:p w:rsidR="00F75664" w:rsidRDefault="004D6124" w:rsidP="006C57CE">
      <w:pPr>
        <w:pStyle w:val="ListParagraph"/>
        <w:numPr>
          <w:ilvl w:val="0"/>
          <w:numId w:val="10"/>
        </w:numPr>
        <w:ind w:left="1560"/>
      </w:pPr>
      <w:r>
        <w:t xml:space="preserve">User </w:t>
      </w:r>
      <w:r w:rsidR="00127D7D">
        <w:t xml:space="preserve">có thể </w:t>
      </w:r>
      <w:r>
        <w:t xml:space="preserve">thêm khoản </w:t>
      </w:r>
      <w:r w:rsidR="00314AAF">
        <w:t>tín dụng</w:t>
      </w:r>
      <w:r w:rsidR="004D2068">
        <w:t xml:space="preserve"> (ví dụ: VISA TP</w:t>
      </w:r>
      <w:r w:rsidR="00E31209">
        <w:t>Bank</w:t>
      </w:r>
      <w:r w:rsidR="004D2068">
        <w:t>)</w:t>
      </w:r>
      <w:r w:rsidR="001431EF">
        <w:t>, hạn mức &gt; 0</w:t>
      </w:r>
    </w:p>
    <w:p w:rsidR="00983E75" w:rsidRDefault="00983E75" w:rsidP="006C57CE">
      <w:pPr>
        <w:pStyle w:val="ListParagraph"/>
        <w:numPr>
          <w:ilvl w:val="0"/>
          <w:numId w:val="10"/>
        </w:numPr>
        <w:ind w:left="1560"/>
      </w:pPr>
      <w:r>
        <w:t>Loại hoạt động: vay, trả</w:t>
      </w:r>
    </w:p>
    <w:p w:rsidR="00F75664" w:rsidRDefault="00314AAF" w:rsidP="006C57CE">
      <w:pPr>
        <w:pStyle w:val="ListParagraph"/>
        <w:numPr>
          <w:ilvl w:val="0"/>
          <w:numId w:val="10"/>
        </w:numPr>
        <w:ind w:left="1560"/>
      </w:pPr>
      <w:r>
        <w:t>Thông tin</w:t>
      </w:r>
      <w:r w:rsidR="00F75664">
        <w:t xml:space="preserve"> khoản: </w:t>
      </w:r>
      <w:r w:rsidR="001E5567">
        <w:t>tên khoản</w:t>
      </w:r>
      <w:r w:rsidR="00D351B2">
        <w:t>, hạn mức</w:t>
      </w:r>
      <w:r w:rsidR="00B758E8">
        <w:t xml:space="preserve">, đã </w:t>
      </w:r>
      <w:r w:rsidR="00580DC9">
        <w:t>dùng</w:t>
      </w:r>
      <w:r w:rsidR="00B758E8">
        <w:t>, sao kê</w:t>
      </w:r>
      <w:r w:rsidR="00D55BDA">
        <w:t>;</w:t>
      </w:r>
      <w:r w:rsidR="003B439B">
        <w:t xml:space="preserve"> sao kê &gt;= 0</w:t>
      </w:r>
    </w:p>
    <w:p w:rsidR="00C62B3C" w:rsidRDefault="00D55BDA" w:rsidP="006C57CE">
      <w:pPr>
        <w:pStyle w:val="ListParagraph"/>
        <w:numPr>
          <w:ilvl w:val="0"/>
          <w:numId w:val="10"/>
        </w:numPr>
        <w:ind w:left="1560"/>
      </w:pPr>
      <w:r>
        <w:t>đ</w:t>
      </w:r>
      <w:r w:rsidR="00C62B3C">
        <w:t xml:space="preserve">ã </w:t>
      </w:r>
      <w:r w:rsidR="00BA4674">
        <w:t>dùng</w:t>
      </w:r>
      <w:r w:rsidR="00C62B3C">
        <w:t xml:space="preserve"> = </w:t>
      </w:r>
      <w:r w:rsidR="00BA4674">
        <w:t>cũ + tổng số vay – tổng số trả</w:t>
      </w:r>
      <w:r>
        <w:t>;</w:t>
      </w:r>
      <w:r w:rsidR="00BA4674">
        <w:t xml:space="preserve"> đã dùng &gt;= 0</w:t>
      </w:r>
    </w:p>
    <w:p w:rsidR="00DD7D9E" w:rsidRDefault="00DD7D9E" w:rsidP="006C57CE">
      <w:pPr>
        <w:pStyle w:val="ListParagraph"/>
        <w:numPr>
          <w:ilvl w:val="1"/>
          <w:numId w:val="10"/>
        </w:numPr>
        <w:ind w:left="1985" w:right="-284"/>
      </w:pPr>
      <w:r>
        <w:t>Nếu</w:t>
      </w:r>
      <w:r w:rsidR="00A91AC8">
        <w:t xml:space="preserve"> đã dùng &gt; 0 và</w:t>
      </w:r>
      <w:r>
        <w:t xml:space="preserve"> </w:t>
      </w:r>
      <w:r w:rsidR="00633614">
        <w:t>không nợ sao kê</w:t>
      </w:r>
      <w:r>
        <w:t xml:space="preserve">: </w:t>
      </w:r>
      <w:r w:rsidR="00633614">
        <w:t>hiện cảnh báo vàng</w:t>
      </w:r>
      <w:r w:rsidR="00A26294">
        <w:t xml:space="preserve"> với khoản</w:t>
      </w:r>
    </w:p>
    <w:p w:rsidR="00991E6C" w:rsidRDefault="00991E6C" w:rsidP="006C57CE">
      <w:pPr>
        <w:pStyle w:val="ListParagraph"/>
        <w:numPr>
          <w:ilvl w:val="1"/>
          <w:numId w:val="10"/>
        </w:numPr>
        <w:ind w:left="1985"/>
      </w:pPr>
      <w:r>
        <w:t>Nếu</w:t>
      </w:r>
      <w:r w:rsidR="00943ADC">
        <w:t xml:space="preserve"> đã dùng &gt; 0 và</w:t>
      </w:r>
      <w:r>
        <w:t xml:space="preserve"> </w:t>
      </w:r>
      <w:r w:rsidR="00DC150F">
        <w:t>đang</w:t>
      </w:r>
      <w:r w:rsidR="00A26294">
        <w:t xml:space="preserve"> nợ sao kê</w:t>
      </w:r>
      <w:r>
        <w:t xml:space="preserve">: </w:t>
      </w:r>
      <w:r w:rsidR="0089389B">
        <w:t>hiện cảnh báo đỏ với khoản</w:t>
      </w:r>
    </w:p>
    <w:p w:rsidR="00856F8D" w:rsidRDefault="00856F8D" w:rsidP="006C57CE">
      <w:pPr>
        <w:pStyle w:val="ListParagraph"/>
        <w:numPr>
          <w:ilvl w:val="0"/>
          <w:numId w:val="2"/>
        </w:numPr>
      </w:pPr>
      <w:r>
        <w:t>Cập nhật khoản</w:t>
      </w:r>
    </w:p>
    <w:p w:rsidR="008533DC" w:rsidRDefault="005864B0" w:rsidP="006C57CE">
      <w:pPr>
        <w:pStyle w:val="ListParagraph"/>
        <w:numPr>
          <w:ilvl w:val="0"/>
          <w:numId w:val="11"/>
        </w:numPr>
        <w:ind w:left="1134"/>
      </w:pPr>
      <w:r>
        <w:t>Tại màn hình thống kê, u</w:t>
      </w:r>
      <w:r w:rsidR="008533DC">
        <w:t>ser có thể thêm khoản với tất cả các loại</w:t>
      </w:r>
      <w:r w:rsidR="008533DC" w:rsidRPr="008533DC">
        <w:t xml:space="preserve"> </w:t>
      </w:r>
      <w:r w:rsidR="008533DC">
        <w:t>thu, chi, dư, tiết kiệm, trao đổi, tín dụng</w:t>
      </w:r>
      <w:r w:rsidR="003168D2">
        <w:t>; số lượng mặc định = 0</w:t>
      </w:r>
      <w:r w:rsidR="00684DA9">
        <w:t>, user không thể sửa trực tiếp</w:t>
      </w:r>
    </w:p>
    <w:p w:rsidR="008533DC" w:rsidRDefault="009727BF" w:rsidP="006C57CE">
      <w:pPr>
        <w:pStyle w:val="ListParagraph"/>
        <w:numPr>
          <w:ilvl w:val="0"/>
          <w:numId w:val="11"/>
        </w:numPr>
        <w:ind w:left="1134"/>
      </w:pPr>
      <w:r>
        <w:t>Cập nhật Dư:</w:t>
      </w:r>
    </w:p>
    <w:p w:rsidR="00D60FBE" w:rsidRDefault="004C1D84" w:rsidP="006C57CE">
      <w:pPr>
        <w:pStyle w:val="ListParagraph"/>
        <w:numPr>
          <w:ilvl w:val="1"/>
          <w:numId w:val="11"/>
        </w:numPr>
        <w:ind w:left="1560"/>
      </w:pPr>
      <w:r>
        <w:t xml:space="preserve">Khoản loại tiền mặt: </w:t>
      </w:r>
    </w:p>
    <w:p w:rsidR="00436E1E" w:rsidRDefault="004C1D84" w:rsidP="006C57CE">
      <w:pPr>
        <w:pStyle w:val="ListParagraph"/>
        <w:numPr>
          <w:ilvl w:val="2"/>
          <w:numId w:val="11"/>
        </w:numPr>
        <w:ind w:left="1985" w:right="-851"/>
      </w:pPr>
      <w:r>
        <w:t>user có thể</w:t>
      </w:r>
      <w:r w:rsidR="005C15C3">
        <w:t xml:space="preserve"> thêm/sửa/xóa thông tin tiền mặt</w:t>
      </w:r>
      <w:r w:rsidR="00B22131">
        <w:t xml:space="preserve"> </w:t>
      </w:r>
      <w:r w:rsidR="00B22131">
        <w:sym w:font="Wingdings" w:char="F0E0"/>
      </w:r>
      <w:r w:rsidR="00B22131">
        <w:t xml:space="preserve"> ứng dụng sẽ tính toán số lượng khoản</w:t>
      </w:r>
    </w:p>
    <w:p w:rsidR="00D60FBE" w:rsidRDefault="009F4170" w:rsidP="006C57CE">
      <w:pPr>
        <w:pStyle w:val="ListParagraph"/>
        <w:numPr>
          <w:ilvl w:val="2"/>
          <w:numId w:val="11"/>
        </w:numPr>
        <w:ind w:left="1985"/>
      </w:pPr>
      <w:r>
        <w:t>nếu không có thông tin tiền mặt</w:t>
      </w:r>
      <w:r w:rsidR="00597AC4">
        <w:t>, user có thể sửa trực tiếp số lượng khoản</w:t>
      </w:r>
    </w:p>
    <w:p w:rsidR="00D60FBE" w:rsidRDefault="009F4170" w:rsidP="006C57CE">
      <w:pPr>
        <w:pStyle w:val="ListParagraph"/>
        <w:numPr>
          <w:ilvl w:val="1"/>
          <w:numId w:val="11"/>
        </w:numPr>
        <w:ind w:left="1560"/>
      </w:pPr>
      <w:r>
        <w:t xml:space="preserve">Khoản loại tài khoản: user </w:t>
      </w:r>
      <w:r w:rsidR="00B22131">
        <w:t>có thể sửa</w:t>
      </w:r>
      <w:r w:rsidR="00F62250">
        <w:t xml:space="preserve"> trực tiếp</w:t>
      </w:r>
      <w:r>
        <w:t xml:space="preserve"> số lượng khoản</w:t>
      </w:r>
    </w:p>
    <w:p w:rsidR="006D7409" w:rsidRDefault="006D7409" w:rsidP="006C57CE">
      <w:pPr>
        <w:pStyle w:val="ListParagraph"/>
        <w:numPr>
          <w:ilvl w:val="0"/>
          <w:numId w:val="2"/>
        </w:numPr>
      </w:pPr>
      <w:r>
        <w:t>Cập nhật hoạt động</w:t>
      </w:r>
    </w:p>
    <w:p w:rsidR="00BF2CB7" w:rsidRDefault="00D46DDF" w:rsidP="006C57CE">
      <w:pPr>
        <w:pStyle w:val="ListParagraph"/>
        <w:numPr>
          <w:ilvl w:val="0"/>
          <w:numId w:val="4"/>
        </w:numPr>
        <w:ind w:left="1134"/>
      </w:pPr>
      <w:r>
        <w:t>Tại màn hình thống kê, user có thể t</w:t>
      </w:r>
      <w:r w:rsidR="00115B0D">
        <w:t>hêm hoạt độ</w:t>
      </w:r>
      <w:r>
        <w:t>ng. Khi thêm hoạt động,</w:t>
      </w:r>
      <w:r w:rsidR="00115B0D">
        <w:t xml:space="preserve"> </w:t>
      </w:r>
      <w:r w:rsidR="00E862B6">
        <w:t>ngày</w:t>
      </w:r>
      <w:r w:rsidR="00BF2CB7">
        <w:t>:</w:t>
      </w:r>
      <w:r w:rsidR="00E862B6">
        <w:t xml:space="preserve"> </w:t>
      </w:r>
    </w:p>
    <w:p w:rsidR="00BF2CB7" w:rsidRDefault="00E862B6" w:rsidP="006C57CE">
      <w:pPr>
        <w:pStyle w:val="ListParagraph"/>
        <w:numPr>
          <w:ilvl w:val="1"/>
          <w:numId w:val="4"/>
        </w:numPr>
        <w:ind w:left="1560"/>
      </w:pPr>
      <w:r>
        <w:t>mặc định là ngày hiện tại</w:t>
      </w:r>
      <w:r w:rsidR="00256D9E">
        <w:t xml:space="preserve">, </w:t>
      </w:r>
      <w:r w:rsidR="008F659B">
        <w:t>user có thể thay đổi</w:t>
      </w:r>
    </w:p>
    <w:p w:rsidR="00BF2CB7" w:rsidRDefault="00256D9E" w:rsidP="006C57CE">
      <w:pPr>
        <w:pStyle w:val="ListParagraph"/>
        <w:numPr>
          <w:ilvl w:val="1"/>
          <w:numId w:val="4"/>
        </w:numPr>
        <w:ind w:left="1560"/>
      </w:pPr>
      <w:r>
        <w:t>&lt;= ngày hiện tại</w:t>
      </w:r>
      <w:r w:rsidR="00BF2CB7">
        <w:t xml:space="preserve">, </w:t>
      </w:r>
    </w:p>
    <w:p w:rsidR="00115B0D" w:rsidRDefault="00BF2CB7" w:rsidP="006C57CE">
      <w:pPr>
        <w:pStyle w:val="ListParagraph"/>
        <w:numPr>
          <w:ilvl w:val="1"/>
          <w:numId w:val="4"/>
        </w:numPr>
        <w:ind w:left="1560"/>
      </w:pPr>
      <w:r>
        <w:t xml:space="preserve">phải thuộc phạm vi tháng trước và tháng </w:t>
      </w:r>
      <w:r w:rsidR="009842BD">
        <w:t>hiện tại</w:t>
      </w:r>
    </w:p>
    <w:p w:rsidR="003F5A8B" w:rsidRDefault="00D46DDF" w:rsidP="006C57CE">
      <w:pPr>
        <w:pStyle w:val="ListParagraph"/>
        <w:numPr>
          <w:ilvl w:val="0"/>
          <w:numId w:val="4"/>
        </w:numPr>
        <w:ind w:left="1134" w:hanging="357"/>
        <w:contextualSpacing w:val="0"/>
      </w:pPr>
      <w:r>
        <w:t xml:space="preserve">Khi user mở chi tiết khoản, có thể sửa hoặc xóa </w:t>
      </w:r>
      <w:r w:rsidR="00CB571E">
        <w:t>hoạt động. Khi</w:t>
      </w:r>
      <w:r>
        <w:t xml:space="preserve"> </w:t>
      </w:r>
      <w:r w:rsidR="00CB571E">
        <w:t>s</w:t>
      </w:r>
      <w:r w:rsidR="00E9264E">
        <w:t>ửa hoạt động</w:t>
      </w:r>
      <w:r w:rsidR="005D752A">
        <w:t>: user chỉ có thể sửa mô tả &amp; số lượng</w:t>
      </w:r>
    </w:p>
    <w:p w:rsidR="00C300FE" w:rsidRDefault="00242F43" w:rsidP="006C57CE">
      <w:pPr>
        <w:pStyle w:val="ListParagraph"/>
        <w:numPr>
          <w:ilvl w:val="0"/>
          <w:numId w:val="2"/>
        </w:numPr>
        <w:spacing w:after="120"/>
        <w:ind w:left="714" w:hanging="357"/>
      </w:pPr>
      <w:r>
        <w:t>Tính toán lại</w:t>
      </w:r>
      <w:r w:rsidR="00436584">
        <w:t xml:space="preserve"> thống kê:</w:t>
      </w:r>
    </w:p>
    <w:p w:rsidR="00601351" w:rsidRDefault="009F76DA" w:rsidP="00A15610">
      <w:pPr>
        <w:pStyle w:val="ListParagraph"/>
        <w:numPr>
          <w:ilvl w:val="0"/>
          <w:numId w:val="4"/>
        </w:numPr>
        <w:spacing w:after="120"/>
        <w:ind w:left="1134" w:right="-426"/>
      </w:pPr>
      <w:r>
        <w:t>Sau</w:t>
      </w:r>
      <w:r w:rsidR="00601351">
        <w:t xml:space="preserve"> khi cập nhật, nếu tháng cập nhật &lt;= tháng đang tham chiếu, ứng dụng sẽ tính toán lại</w:t>
      </w:r>
      <w:r w:rsidR="00485FDA">
        <w:t>:</w:t>
      </w:r>
    </w:p>
    <w:tbl>
      <w:tblPr>
        <w:tblStyle w:val="TableGrid"/>
        <w:tblW w:w="9922" w:type="dxa"/>
        <w:tblLook w:val="04A0" w:firstRow="1" w:lastRow="0" w:firstColumn="1" w:lastColumn="0" w:noHBand="0" w:noVBand="1"/>
      </w:tblPr>
      <w:tblGrid>
        <w:gridCol w:w="2693"/>
        <w:gridCol w:w="7229"/>
      </w:tblGrid>
      <w:tr w:rsidR="00FB2196" w:rsidRPr="00FB2196" w:rsidTr="000D00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93" w:type="dxa"/>
          </w:tcPr>
          <w:p w:rsidR="00A35532" w:rsidRPr="00FB2196" w:rsidRDefault="00A35532" w:rsidP="00CF471F">
            <w:pPr>
              <w:spacing w:before="20" w:after="20"/>
              <w:rPr>
                <w:b w:val="0"/>
              </w:rPr>
            </w:pPr>
            <w:r w:rsidRPr="00FB2196">
              <w:t>Trường hợp</w:t>
            </w:r>
          </w:p>
        </w:tc>
        <w:tc>
          <w:tcPr>
            <w:tcW w:w="7229" w:type="dxa"/>
          </w:tcPr>
          <w:p w:rsidR="00A35532" w:rsidRPr="00FB2196" w:rsidRDefault="00A35532" w:rsidP="00CF471F">
            <w:pPr>
              <w:spacing w:before="20" w:after="20"/>
              <w:rPr>
                <w:b w:val="0"/>
              </w:rPr>
            </w:pPr>
            <w:r w:rsidRPr="00FB2196">
              <w:t>Đối tượng được tính toán lại số lượng</w:t>
            </w:r>
          </w:p>
        </w:tc>
      </w:tr>
      <w:tr w:rsidR="00C91D9B" w:rsidTr="000D00A1">
        <w:tc>
          <w:tcPr>
            <w:tcW w:w="2693" w:type="dxa"/>
          </w:tcPr>
          <w:p w:rsidR="00C91D9B" w:rsidRDefault="003E11D8" w:rsidP="00CF471F">
            <w:pPr>
              <w:spacing w:before="20" w:after="20"/>
            </w:pPr>
            <w:r>
              <w:t>thay đổi phạm vi tháng</w:t>
            </w:r>
          </w:p>
        </w:tc>
        <w:tc>
          <w:tcPr>
            <w:tcW w:w="7229" w:type="dxa"/>
          </w:tcPr>
          <w:p w:rsidR="00C91D9B" w:rsidRDefault="00365E56" w:rsidP="00CF471F">
            <w:pPr>
              <w:spacing w:before="20" w:after="20"/>
            </w:pPr>
            <w:r>
              <w:t xml:space="preserve">Tất cả khoản </w:t>
            </w:r>
            <w:r w:rsidRPr="00365E56">
              <w:sym w:font="Wingdings" w:char="F0E0"/>
            </w:r>
            <w:r>
              <w:t xml:space="preserve"> Tất cả loại</w:t>
            </w:r>
            <w:r w:rsidR="00DA06DE">
              <w:t xml:space="preserve"> </w:t>
            </w:r>
            <w:r w:rsidR="00DA06DE" w:rsidRPr="00DA06DE">
              <w:sym w:font="Wingdings" w:char="F0E0"/>
            </w:r>
            <w:r w:rsidR="00DA06DE">
              <w:t xml:space="preserve"> Khoản chi chung </w:t>
            </w:r>
            <w:r w:rsidR="00DA06DE" w:rsidRPr="00644DA8">
              <w:sym w:font="Wingdings" w:char="F0E0"/>
            </w:r>
            <w:r w:rsidR="00DA06DE">
              <w:t xml:space="preserve"> Chi</w:t>
            </w:r>
          </w:p>
        </w:tc>
      </w:tr>
      <w:tr w:rsidR="008B43B3" w:rsidTr="000D00A1">
        <w:tc>
          <w:tcPr>
            <w:tcW w:w="2693" w:type="dxa"/>
          </w:tcPr>
          <w:p w:rsidR="008A5391" w:rsidRDefault="008A5391" w:rsidP="00CF471F">
            <w:pPr>
              <w:spacing w:before="20" w:after="20"/>
            </w:pPr>
            <w:r>
              <w:t>cập nhật Dư</w:t>
            </w:r>
          </w:p>
        </w:tc>
        <w:tc>
          <w:tcPr>
            <w:tcW w:w="7229" w:type="dxa"/>
          </w:tcPr>
          <w:p w:rsidR="008A5391" w:rsidRDefault="008A5391" w:rsidP="00CF471F">
            <w:pPr>
              <w:spacing w:before="20" w:after="20"/>
            </w:pPr>
            <w:r>
              <w:t xml:space="preserve">Khoản chi chung </w:t>
            </w:r>
            <w:r>
              <w:sym w:font="Wingdings" w:char="F0E0"/>
            </w:r>
            <w:r>
              <w:t xml:space="preserve"> Chi</w:t>
            </w:r>
          </w:p>
        </w:tc>
      </w:tr>
      <w:tr w:rsidR="008A5391" w:rsidTr="000D00A1">
        <w:tc>
          <w:tcPr>
            <w:tcW w:w="2693" w:type="dxa"/>
          </w:tcPr>
          <w:p w:rsidR="008A5391" w:rsidRDefault="00B355EB" w:rsidP="00CF471F">
            <w:pPr>
              <w:spacing w:before="20" w:after="20"/>
            </w:pPr>
            <w:r>
              <w:t>cập nhật hoạt động</w:t>
            </w:r>
          </w:p>
        </w:tc>
        <w:tc>
          <w:tcPr>
            <w:tcW w:w="7229" w:type="dxa"/>
          </w:tcPr>
          <w:p w:rsidR="008A5391" w:rsidRDefault="00B355EB" w:rsidP="00CF471F">
            <w:pPr>
              <w:spacing w:before="20" w:after="20"/>
            </w:pPr>
            <w:r>
              <w:t xml:space="preserve">Khoản chứa hoạt động </w:t>
            </w:r>
            <w:r w:rsidRPr="004C0ACC">
              <w:sym w:font="Wingdings" w:char="F0E0"/>
            </w:r>
            <w:r>
              <w:t xml:space="preserve"> Loại của khoản đó </w:t>
            </w:r>
            <w:r w:rsidRPr="004C0ACC">
              <w:sym w:font="Wingdings" w:char="F0E0"/>
            </w:r>
            <w:r>
              <w:t xml:space="preserve"> Khoản chi chung </w:t>
            </w:r>
            <w:r w:rsidRPr="00644DA8">
              <w:sym w:font="Wingdings" w:char="F0E0"/>
            </w:r>
            <w:r>
              <w:t xml:space="preserve"> Chi</w:t>
            </w:r>
          </w:p>
        </w:tc>
      </w:tr>
    </w:tbl>
    <w:p w:rsidR="006427F3" w:rsidRDefault="006427F3" w:rsidP="006427F3">
      <w:pPr>
        <w:pStyle w:val="ListParagraph"/>
        <w:numPr>
          <w:ilvl w:val="0"/>
          <w:numId w:val="4"/>
        </w:numPr>
        <w:ind w:left="1134"/>
      </w:pPr>
      <w:r>
        <w:t>Sau khi tính toán lại, ứng dụng sẽ lưu số liệu thống kê mớ</w:t>
      </w:r>
      <w:r w:rsidR="00F3214A">
        <w:t>i vào DB</w:t>
      </w:r>
      <w:r w:rsidR="002F4B08">
        <w:t xml:space="preserve"> </w:t>
      </w:r>
      <w:r w:rsidR="00F87D95">
        <w:t>và hiển thị trên màn hình thống kê</w:t>
      </w:r>
      <w:r w:rsidR="002F4B08" w:rsidRPr="002F4B08">
        <w:t xml:space="preserve"> </w:t>
      </w:r>
      <w:r w:rsidR="002F4B08">
        <w:t>theo phạm vi tháng hiện tại.</w:t>
      </w:r>
    </w:p>
    <w:p w:rsidR="00174740" w:rsidRDefault="00174740" w:rsidP="00C33D7F">
      <w:pPr>
        <w:pStyle w:val="Heading1"/>
      </w:pPr>
      <w:r>
        <w:lastRenderedPageBreak/>
        <w:t>User Characteristics</w:t>
      </w:r>
    </w:p>
    <w:p w:rsidR="00C33D7F" w:rsidRPr="00C33D7F" w:rsidRDefault="00C33D7F" w:rsidP="007449AB">
      <w:pPr>
        <w:spacing w:after="120"/>
      </w:pPr>
      <w:r>
        <w:t>N/A</w:t>
      </w:r>
    </w:p>
    <w:p w:rsidR="00C47D6E" w:rsidRDefault="00D67468" w:rsidP="00C33D7F">
      <w:pPr>
        <w:pStyle w:val="Heading1"/>
      </w:pPr>
      <w:r>
        <w:t xml:space="preserve">Business </w:t>
      </w:r>
      <w:r w:rsidR="00B615D4">
        <w:t>P</w:t>
      </w:r>
      <w:r>
        <w:t>rocess</w:t>
      </w:r>
      <w:r w:rsidR="00C47D6E">
        <w:t xml:space="preserve"> </w:t>
      </w:r>
    </w:p>
    <w:p w:rsidR="001064AC" w:rsidRDefault="001064AC" w:rsidP="00A07BCB">
      <w:pPr>
        <w:pStyle w:val="Heading2"/>
      </w:pPr>
      <w:r>
        <w:t>Register</w:t>
      </w:r>
    </w:p>
    <w:p w:rsidR="00BE1BED" w:rsidRPr="00BE1BED" w:rsidRDefault="00673C74" w:rsidP="00BE1BED">
      <w:r>
        <w:rPr>
          <w:noProof/>
        </w:rPr>
        <w:drawing>
          <wp:inline distT="0" distB="0" distL="0" distR="0" wp14:anchorId="7A009698" wp14:editId="039E2FD9">
            <wp:extent cx="5248275" cy="3990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P-Regist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001" w:rsidRDefault="007F6A60" w:rsidP="00A07BCB">
      <w:pPr>
        <w:pStyle w:val="Heading2"/>
      </w:pPr>
      <w:r>
        <w:lastRenderedPageBreak/>
        <w:t>Login</w:t>
      </w:r>
      <w:r w:rsidR="00BA7E21">
        <w:t xml:space="preserve"> &amp; View Statistic D</w:t>
      </w:r>
      <w:r w:rsidR="00BA7E21" w:rsidRPr="00BC3643">
        <w:t>ata</w:t>
      </w:r>
    </w:p>
    <w:p w:rsidR="00673856" w:rsidRPr="00673856" w:rsidRDefault="004855D4" w:rsidP="00673856">
      <w:r>
        <w:rPr>
          <w:noProof/>
        </w:rPr>
        <w:drawing>
          <wp:inline distT="0" distB="0" distL="0" distR="0" wp14:anchorId="669E373A" wp14:editId="5EB98A07">
            <wp:extent cx="5267325" cy="5724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P-Login&amp;ViewStatistic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60" w:rsidRDefault="00BC3643" w:rsidP="00A07BCB">
      <w:pPr>
        <w:pStyle w:val="Heading2"/>
      </w:pPr>
      <w:r>
        <w:lastRenderedPageBreak/>
        <w:t xml:space="preserve">View &amp; </w:t>
      </w:r>
      <w:r w:rsidR="007F6A60">
        <w:t>Change Account Info</w:t>
      </w:r>
    </w:p>
    <w:p w:rsidR="00FB5878" w:rsidRPr="00FB5878" w:rsidRDefault="00F1742A" w:rsidP="00FB5878">
      <w:r>
        <w:rPr>
          <w:noProof/>
        </w:rPr>
        <w:drawing>
          <wp:inline distT="0" distB="0" distL="0" distR="0" wp14:anchorId="0EF12635" wp14:editId="545375CD">
            <wp:extent cx="5248275" cy="6610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P-Accou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60" w:rsidRDefault="007F6A60" w:rsidP="00A07BCB">
      <w:pPr>
        <w:pStyle w:val="Heading2"/>
      </w:pPr>
      <w:r>
        <w:t xml:space="preserve">Change </w:t>
      </w:r>
      <w:r w:rsidR="00343635">
        <w:t>Month R</w:t>
      </w:r>
      <w:r w:rsidR="00343635" w:rsidRPr="00343635">
        <w:t>ange</w:t>
      </w:r>
    </w:p>
    <w:p w:rsidR="009312C9" w:rsidRPr="009312C9" w:rsidRDefault="009312C9" w:rsidP="009312C9">
      <w:r>
        <w:rPr>
          <w:noProof/>
        </w:rPr>
        <w:drawing>
          <wp:inline distT="0" distB="0" distL="0" distR="0" wp14:anchorId="20DB1C4E" wp14:editId="10D9A638">
            <wp:extent cx="5248275" cy="2009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P-MonthRang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AD9" w:rsidRDefault="00E17209" w:rsidP="00A07BCB">
      <w:pPr>
        <w:pStyle w:val="Heading2"/>
      </w:pPr>
      <w:r>
        <w:lastRenderedPageBreak/>
        <w:t>Update Finance Item</w:t>
      </w:r>
    </w:p>
    <w:p w:rsidR="00AC1532" w:rsidRPr="00AC1532" w:rsidRDefault="00BF2758" w:rsidP="00AC1532">
      <w:r>
        <w:rPr>
          <w:noProof/>
        </w:rPr>
        <w:drawing>
          <wp:inline distT="0" distB="0" distL="0" distR="0" wp14:anchorId="08CA6992" wp14:editId="5840B47E">
            <wp:extent cx="5248275" cy="8848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P-UpdateIte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35" w:rsidRDefault="00203AD9" w:rsidP="00A07BCB">
      <w:pPr>
        <w:pStyle w:val="Heading2"/>
      </w:pPr>
      <w:r>
        <w:lastRenderedPageBreak/>
        <w:t xml:space="preserve">Update </w:t>
      </w:r>
      <w:r w:rsidR="008C523B">
        <w:t>Activity</w:t>
      </w:r>
    </w:p>
    <w:p w:rsidR="00BF2758" w:rsidRPr="00BF2758" w:rsidRDefault="006E533B" w:rsidP="00BF2758">
      <w:r>
        <w:rPr>
          <w:noProof/>
        </w:rPr>
        <w:drawing>
          <wp:inline distT="0" distB="0" distL="0" distR="0" wp14:anchorId="4559374A" wp14:editId="0AAAF2D8">
            <wp:extent cx="5248275" cy="8562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P-UpdateActivit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5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50D" w:rsidRDefault="0084550D" w:rsidP="00C33D7F">
      <w:pPr>
        <w:pStyle w:val="Heading1"/>
      </w:pPr>
      <w:r>
        <w:lastRenderedPageBreak/>
        <w:t>Object Specification</w:t>
      </w:r>
    </w:p>
    <w:p w:rsidR="00EB7D22" w:rsidRDefault="00EB7D22" w:rsidP="00EB7D22">
      <w:r>
        <w:rPr>
          <w:noProof/>
        </w:rPr>
        <w:drawing>
          <wp:inline distT="0" distB="0" distL="0" distR="0" wp14:anchorId="5B32FD97" wp14:editId="4E3781BD">
            <wp:extent cx="5781675" cy="5867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F9D" w:rsidRDefault="00900F9D" w:rsidP="00EB7D22"/>
    <w:p w:rsidR="0083587C" w:rsidRDefault="0083587C" w:rsidP="00EB7D22"/>
    <w:p w:rsidR="00900F9D" w:rsidRDefault="00900F9D" w:rsidP="00EB7D22"/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663"/>
        <w:gridCol w:w="1518"/>
        <w:gridCol w:w="1902"/>
        <w:gridCol w:w="582"/>
        <w:gridCol w:w="1726"/>
        <w:gridCol w:w="1134"/>
        <w:gridCol w:w="1109"/>
      </w:tblGrid>
      <w:tr w:rsidR="00FD667E" w:rsidRPr="00FB2196" w:rsidTr="00FD66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63" w:type="dxa"/>
            <w:vMerge w:val="restart"/>
          </w:tcPr>
          <w:p w:rsidR="00FD667E" w:rsidRPr="00FB2196" w:rsidRDefault="00FD667E" w:rsidP="00477319">
            <w:pPr>
              <w:rPr>
                <w:noProof/>
              </w:rPr>
            </w:pPr>
            <w:r w:rsidRPr="00FB2196">
              <w:rPr>
                <w:noProof/>
              </w:rPr>
              <w:t>Object</w:t>
            </w:r>
          </w:p>
        </w:tc>
        <w:tc>
          <w:tcPr>
            <w:tcW w:w="1518" w:type="dxa"/>
            <w:vMerge w:val="restart"/>
          </w:tcPr>
          <w:p w:rsidR="00FD667E" w:rsidRPr="00FB2196" w:rsidRDefault="00FD667E" w:rsidP="00477319">
            <w:r w:rsidRPr="00FB2196">
              <w:rPr>
                <w:noProof/>
              </w:rPr>
              <w:t>Attribute</w:t>
            </w:r>
          </w:p>
        </w:tc>
        <w:tc>
          <w:tcPr>
            <w:tcW w:w="1902" w:type="dxa"/>
            <w:vMerge w:val="restart"/>
          </w:tcPr>
          <w:p w:rsidR="00FD667E" w:rsidRPr="00FB2196" w:rsidRDefault="00FD667E" w:rsidP="00477319">
            <w:r w:rsidRPr="00FB2196">
              <w:t>Data Type</w:t>
            </w:r>
          </w:p>
        </w:tc>
        <w:tc>
          <w:tcPr>
            <w:tcW w:w="582" w:type="dxa"/>
            <w:vMerge w:val="restart"/>
          </w:tcPr>
          <w:p w:rsidR="00FD667E" w:rsidRPr="00FB2196" w:rsidRDefault="00FD667E" w:rsidP="00477319">
            <w:r>
              <w:t>Key</w:t>
            </w:r>
          </w:p>
        </w:tc>
        <w:tc>
          <w:tcPr>
            <w:tcW w:w="2860" w:type="dxa"/>
            <w:gridSpan w:val="2"/>
          </w:tcPr>
          <w:p w:rsidR="00FD667E" w:rsidRPr="00FB2196" w:rsidRDefault="00FD667E" w:rsidP="00477319">
            <w:r>
              <w:t>Reference</w:t>
            </w:r>
          </w:p>
        </w:tc>
        <w:tc>
          <w:tcPr>
            <w:tcW w:w="1109" w:type="dxa"/>
            <w:vMerge w:val="restart"/>
          </w:tcPr>
          <w:p w:rsidR="00FD667E" w:rsidRPr="00FB2196" w:rsidRDefault="00FD667E" w:rsidP="00477319">
            <w:r w:rsidRPr="00FB2196">
              <w:t>Nullable</w:t>
            </w:r>
          </w:p>
        </w:tc>
      </w:tr>
      <w:tr w:rsidR="00FD667E" w:rsidRPr="00FB2196" w:rsidTr="00FD667E">
        <w:tc>
          <w:tcPr>
            <w:tcW w:w="1663" w:type="dxa"/>
            <w:vMerge/>
            <w:tcBorders>
              <w:bottom w:val="single" w:sz="4" w:space="0" w:color="auto"/>
            </w:tcBorders>
            <w:shd w:val="clear" w:color="auto" w:fill="FFE8E1"/>
          </w:tcPr>
          <w:p w:rsidR="00FD667E" w:rsidRPr="00FB2196" w:rsidRDefault="00FD667E" w:rsidP="00477319">
            <w:pPr>
              <w:rPr>
                <w:color w:val="461100"/>
              </w:rPr>
            </w:pPr>
          </w:p>
        </w:tc>
        <w:tc>
          <w:tcPr>
            <w:tcW w:w="1518" w:type="dxa"/>
            <w:vMerge/>
            <w:tcBorders>
              <w:bottom w:val="single" w:sz="4" w:space="0" w:color="auto"/>
            </w:tcBorders>
            <w:shd w:val="clear" w:color="auto" w:fill="FFE8E1"/>
          </w:tcPr>
          <w:p w:rsidR="00FD667E" w:rsidRPr="00FB2196" w:rsidRDefault="00FD667E" w:rsidP="00477319">
            <w:pPr>
              <w:rPr>
                <w:color w:val="461100"/>
              </w:rPr>
            </w:pPr>
          </w:p>
        </w:tc>
        <w:tc>
          <w:tcPr>
            <w:tcW w:w="1902" w:type="dxa"/>
            <w:vMerge/>
            <w:tcBorders>
              <w:bottom w:val="single" w:sz="4" w:space="0" w:color="auto"/>
            </w:tcBorders>
            <w:shd w:val="clear" w:color="auto" w:fill="FFE8E1"/>
          </w:tcPr>
          <w:p w:rsidR="00FD667E" w:rsidRPr="00FB2196" w:rsidRDefault="00FD667E" w:rsidP="00477319">
            <w:pPr>
              <w:rPr>
                <w:color w:val="461100"/>
              </w:rPr>
            </w:pPr>
          </w:p>
        </w:tc>
        <w:tc>
          <w:tcPr>
            <w:tcW w:w="582" w:type="dxa"/>
            <w:vMerge/>
            <w:tcBorders>
              <w:bottom w:val="single" w:sz="4" w:space="0" w:color="auto"/>
            </w:tcBorders>
            <w:shd w:val="clear" w:color="auto" w:fill="FFE8E1"/>
          </w:tcPr>
          <w:p w:rsidR="00FD667E" w:rsidRPr="00FB2196" w:rsidRDefault="00FD667E" w:rsidP="00477319">
            <w:pPr>
              <w:rPr>
                <w:color w:val="461100"/>
              </w:rPr>
            </w:pPr>
          </w:p>
        </w:tc>
        <w:tc>
          <w:tcPr>
            <w:tcW w:w="1726" w:type="dxa"/>
            <w:tcBorders>
              <w:bottom w:val="single" w:sz="4" w:space="0" w:color="auto"/>
            </w:tcBorders>
            <w:shd w:val="clear" w:color="auto" w:fill="FFE8E1"/>
          </w:tcPr>
          <w:p w:rsidR="00FD667E" w:rsidRPr="00FB2196" w:rsidRDefault="00FD667E" w:rsidP="00477319">
            <w:pPr>
              <w:rPr>
                <w:b/>
                <w:noProof/>
                <w:color w:val="461100"/>
              </w:rPr>
            </w:pPr>
            <w:r w:rsidRPr="00FB2196">
              <w:rPr>
                <w:b/>
                <w:noProof/>
                <w:color w:val="461100"/>
              </w:rPr>
              <w:t>Object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FFE8E1"/>
          </w:tcPr>
          <w:p w:rsidR="00FD667E" w:rsidRPr="00FB2196" w:rsidRDefault="00FD667E" w:rsidP="00477319">
            <w:pPr>
              <w:rPr>
                <w:b/>
                <w:color w:val="461100"/>
              </w:rPr>
            </w:pPr>
            <w:r w:rsidRPr="00FB2196">
              <w:rPr>
                <w:b/>
                <w:noProof/>
                <w:color w:val="461100"/>
              </w:rPr>
              <w:t>Attribute</w:t>
            </w:r>
          </w:p>
        </w:tc>
        <w:tc>
          <w:tcPr>
            <w:tcW w:w="1109" w:type="dxa"/>
            <w:vMerge/>
            <w:tcBorders>
              <w:bottom w:val="single" w:sz="4" w:space="0" w:color="auto"/>
            </w:tcBorders>
            <w:shd w:val="clear" w:color="auto" w:fill="FFE8E1"/>
          </w:tcPr>
          <w:p w:rsidR="00FD667E" w:rsidRPr="00FB2196" w:rsidRDefault="00FD667E" w:rsidP="00477319">
            <w:pPr>
              <w:rPr>
                <w:color w:val="461100"/>
              </w:rPr>
            </w:pPr>
          </w:p>
        </w:tc>
      </w:tr>
      <w:tr w:rsidR="00477319" w:rsidTr="00FD667E">
        <w:tc>
          <w:tcPr>
            <w:tcW w:w="1663" w:type="dxa"/>
            <w:vMerge w:val="restart"/>
            <w:tcBorders>
              <w:bottom w:val="dotted" w:sz="4" w:space="0" w:color="auto"/>
            </w:tcBorders>
            <w:vAlign w:val="center"/>
          </w:tcPr>
          <w:p w:rsidR="00477319" w:rsidRDefault="00477319" w:rsidP="00477319">
            <w:r>
              <w:t>User</w:t>
            </w:r>
          </w:p>
        </w:tc>
        <w:tc>
          <w:tcPr>
            <w:tcW w:w="1518" w:type="dxa"/>
            <w:tcBorders>
              <w:bottom w:val="dotted" w:sz="4" w:space="0" w:color="auto"/>
            </w:tcBorders>
          </w:tcPr>
          <w:p w:rsidR="00477319" w:rsidRDefault="00477319" w:rsidP="00477319">
            <w:r w:rsidRPr="00C910B8">
              <w:t>id</w:t>
            </w:r>
          </w:p>
        </w:tc>
        <w:tc>
          <w:tcPr>
            <w:tcW w:w="1902" w:type="dxa"/>
            <w:tcBorders>
              <w:bottom w:val="dotted" w:sz="4" w:space="0" w:color="auto"/>
            </w:tcBorders>
          </w:tcPr>
          <w:p w:rsidR="00477319" w:rsidRDefault="00B52BD6" w:rsidP="00477319">
            <w:r w:rsidRPr="00B52BD6">
              <w:t>uniqueidentifier</w:t>
            </w:r>
          </w:p>
        </w:tc>
        <w:tc>
          <w:tcPr>
            <w:tcW w:w="582" w:type="dxa"/>
            <w:tcBorders>
              <w:bottom w:val="dotted" w:sz="4" w:space="0" w:color="auto"/>
            </w:tcBorders>
          </w:tcPr>
          <w:p w:rsidR="00477319" w:rsidRDefault="00477319" w:rsidP="00477319">
            <w:pPr>
              <w:jc w:val="center"/>
            </w:pPr>
            <w:r>
              <w:t>x</w:t>
            </w:r>
          </w:p>
        </w:tc>
        <w:tc>
          <w:tcPr>
            <w:tcW w:w="1726" w:type="dxa"/>
            <w:tcBorders>
              <w:bottom w:val="dotted" w:sz="4" w:space="0" w:color="auto"/>
            </w:tcBorders>
            <w:vAlign w:val="center"/>
          </w:tcPr>
          <w:p w:rsidR="00477319" w:rsidRDefault="00477319" w:rsidP="00477319"/>
        </w:tc>
        <w:tc>
          <w:tcPr>
            <w:tcW w:w="1134" w:type="dxa"/>
            <w:tcBorders>
              <w:bottom w:val="dotted" w:sz="4" w:space="0" w:color="auto"/>
            </w:tcBorders>
          </w:tcPr>
          <w:p w:rsidR="00477319" w:rsidRPr="00C910B8" w:rsidRDefault="00477319" w:rsidP="00477319"/>
        </w:tc>
        <w:tc>
          <w:tcPr>
            <w:tcW w:w="1109" w:type="dxa"/>
            <w:tcBorders>
              <w:bottom w:val="dotted" w:sz="4" w:space="0" w:color="auto"/>
            </w:tcBorders>
          </w:tcPr>
          <w:p w:rsidR="00477319" w:rsidRDefault="00477319" w:rsidP="00477319"/>
        </w:tc>
      </w:tr>
      <w:tr w:rsidR="0047731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77319" w:rsidRDefault="00477319" w:rsidP="0047731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Pr="00C910B8" w:rsidRDefault="00477319" w:rsidP="00477319">
            <w:r>
              <w:t>name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>
              <w:t>string</w:t>
            </w:r>
          </w:p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</w:tr>
      <w:tr w:rsidR="0047731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77319" w:rsidRDefault="00477319" w:rsidP="0047731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Pr="00C910B8" w:rsidRDefault="00477319" w:rsidP="00477319">
            <w:r>
              <w:t>password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>
              <w:t>string</w:t>
            </w:r>
          </w:p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</w:tr>
      <w:tr w:rsidR="00477319" w:rsidTr="00FD667E">
        <w:tc>
          <w:tcPr>
            <w:tcW w:w="1663" w:type="dxa"/>
            <w:vMerge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:rsidR="00477319" w:rsidRDefault="00477319" w:rsidP="00477319"/>
        </w:tc>
        <w:tc>
          <w:tcPr>
            <w:tcW w:w="1518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Pr="00C910B8" w:rsidRDefault="00477319" w:rsidP="00477319">
            <w:r>
              <w:t>email</w:t>
            </w:r>
          </w:p>
        </w:tc>
        <w:tc>
          <w:tcPr>
            <w:tcW w:w="1902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>
            <w:r>
              <w:t>string</w:t>
            </w:r>
          </w:p>
        </w:tc>
        <w:tc>
          <w:tcPr>
            <w:tcW w:w="582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/>
        </w:tc>
        <w:tc>
          <w:tcPr>
            <w:tcW w:w="1134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/>
        </w:tc>
        <w:tc>
          <w:tcPr>
            <w:tcW w:w="1109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/>
        </w:tc>
      </w:tr>
      <w:tr w:rsidR="00477319" w:rsidTr="00FD667E">
        <w:tc>
          <w:tcPr>
            <w:tcW w:w="1663" w:type="dxa"/>
            <w:vMerge w:val="restart"/>
            <w:tcBorders>
              <w:bottom w:val="dotted" w:sz="4" w:space="0" w:color="auto"/>
            </w:tcBorders>
            <w:vAlign w:val="center"/>
          </w:tcPr>
          <w:p w:rsidR="00477319" w:rsidRDefault="00477319" w:rsidP="00477319">
            <w:r>
              <w:t>Category Type</w:t>
            </w:r>
          </w:p>
        </w:tc>
        <w:tc>
          <w:tcPr>
            <w:tcW w:w="1518" w:type="dxa"/>
            <w:tcBorders>
              <w:bottom w:val="dotted" w:sz="4" w:space="0" w:color="auto"/>
            </w:tcBorders>
          </w:tcPr>
          <w:p w:rsidR="00477319" w:rsidRDefault="00477319" w:rsidP="00477319">
            <w:r w:rsidRPr="00C910B8">
              <w:t>id</w:t>
            </w:r>
          </w:p>
        </w:tc>
        <w:tc>
          <w:tcPr>
            <w:tcW w:w="1902" w:type="dxa"/>
            <w:tcBorders>
              <w:bottom w:val="dotted" w:sz="4" w:space="0" w:color="auto"/>
            </w:tcBorders>
          </w:tcPr>
          <w:p w:rsidR="00477319" w:rsidRDefault="00FD667E" w:rsidP="00477319">
            <w:r>
              <w:t>autoincrement</w:t>
            </w:r>
          </w:p>
        </w:tc>
        <w:tc>
          <w:tcPr>
            <w:tcW w:w="582" w:type="dxa"/>
            <w:tcBorders>
              <w:bottom w:val="dotted" w:sz="4" w:space="0" w:color="auto"/>
            </w:tcBorders>
          </w:tcPr>
          <w:p w:rsidR="00477319" w:rsidRDefault="00477319" w:rsidP="00477319">
            <w:pPr>
              <w:jc w:val="center"/>
            </w:pPr>
            <w:r>
              <w:t>x</w:t>
            </w:r>
          </w:p>
        </w:tc>
        <w:tc>
          <w:tcPr>
            <w:tcW w:w="1726" w:type="dxa"/>
            <w:tcBorders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1134" w:type="dxa"/>
            <w:tcBorders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1109" w:type="dxa"/>
            <w:tcBorders>
              <w:bottom w:val="dotted" w:sz="4" w:space="0" w:color="auto"/>
            </w:tcBorders>
          </w:tcPr>
          <w:p w:rsidR="00477319" w:rsidRDefault="00477319" w:rsidP="00477319"/>
        </w:tc>
      </w:tr>
      <w:tr w:rsidR="00477319" w:rsidTr="00FD667E">
        <w:tc>
          <w:tcPr>
            <w:tcW w:w="1663" w:type="dxa"/>
            <w:vMerge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:rsidR="00477319" w:rsidRDefault="00477319" w:rsidP="00477319"/>
        </w:tc>
        <w:tc>
          <w:tcPr>
            <w:tcW w:w="1518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>
            <w:r>
              <w:t>type</w:t>
            </w:r>
          </w:p>
        </w:tc>
        <w:tc>
          <w:tcPr>
            <w:tcW w:w="1902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>
            <w:r>
              <w:t>string</w:t>
            </w:r>
          </w:p>
        </w:tc>
        <w:tc>
          <w:tcPr>
            <w:tcW w:w="582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/>
        </w:tc>
        <w:tc>
          <w:tcPr>
            <w:tcW w:w="1134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/>
        </w:tc>
        <w:tc>
          <w:tcPr>
            <w:tcW w:w="1109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/>
        </w:tc>
      </w:tr>
      <w:tr w:rsidR="00477319" w:rsidTr="00FD667E">
        <w:tc>
          <w:tcPr>
            <w:tcW w:w="1663" w:type="dxa"/>
            <w:vMerge w:val="restart"/>
            <w:tcBorders>
              <w:bottom w:val="dotted" w:sz="4" w:space="0" w:color="auto"/>
            </w:tcBorders>
            <w:vAlign w:val="center"/>
          </w:tcPr>
          <w:p w:rsidR="00477319" w:rsidRDefault="00477319" w:rsidP="00477319">
            <w:r>
              <w:lastRenderedPageBreak/>
              <w:t>Category</w:t>
            </w:r>
            <w:r w:rsidRPr="00423ADD">
              <w:t xml:space="preserve"> Statistic</w:t>
            </w:r>
          </w:p>
        </w:tc>
        <w:tc>
          <w:tcPr>
            <w:tcW w:w="1518" w:type="dxa"/>
            <w:tcBorders>
              <w:bottom w:val="dotted" w:sz="4" w:space="0" w:color="auto"/>
            </w:tcBorders>
          </w:tcPr>
          <w:p w:rsidR="00477319" w:rsidRDefault="00477319" w:rsidP="00477319">
            <w:r w:rsidRPr="00F14918">
              <w:t>u</w:t>
            </w:r>
            <w:r>
              <w:t>serId</w:t>
            </w:r>
          </w:p>
        </w:tc>
        <w:tc>
          <w:tcPr>
            <w:tcW w:w="1902" w:type="dxa"/>
            <w:tcBorders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582" w:type="dxa"/>
            <w:tcBorders>
              <w:bottom w:val="dotted" w:sz="4" w:space="0" w:color="auto"/>
            </w:tcBorders>
          </w:tcPr>
          <w:p w:rsidR="00477319" w:rsidRDefault="00477319" w:rsidP="00477319">
            <w:pPr>
              <w:jc w:val="center"/>
            </w:pPr>
            <w:r>
              <w:t>x</w:t>
            </w:r>
          </w:p>
        </w:tc>
        <w:tc>
          <w:tcPr>
            <w:tcW w:w="1726" w:type="dxa"/>
            <w:tcBorders>
              <w:bottom w:val="dotted" w:sz="4" w:space="0" w:color="auto"/>
            </w:tcBorders>
          </w:tcPr>
          <w:p w:rsidR="00477319" w:rsidRDefault="00477319" w:rsidP="00477319">
            <w:r>
              <w:t>User</w:t>
            </w: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:rsidR="00477319" w:rsidRDefault="00477319" w:rsidP="00477319">
            <w:r w:rsidRPr="00C910B8">
              <w:t>id</w:t>
            </w:r>
          </w:p>
        </w:tc>
        <w:tc>
          <w:tcPr>
            <w:tcW w:w="1109" w:type="dxa"/>
            <w:tcBorders>
              <w:bottom w:val="dotted" w:sz="4" w:space="0" w:color="auto"/>
            </w:tcBorders>
          </w:tcPr>
          <w:p w:rsidR="00477319" w:rsidRDefault="00477319" w:rsidP="00477319"/>
        </w:tc>
      </w:tr>
      <w:tr w:rsidR="0047731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77319" w:rsidRDefault="00477319" w:rsidP="0047731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 w:rsidRPr="00F14918">
              <w:t>categoryId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pPr>
              <w:jc w:val="center"/>
            </w:pPr>
            <w:r>
              <w:t>x</w:t>
            </w: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>
              <w:t>Category Type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 w:rsidRPr="00C910B8">
              <w:t>id</w:t>
            </w:r>
          </w:p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</w:tr>
      <w:tr w:rsidR="0047731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77319" w:rsidRDefault="00477319" w:rsidP="0047731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Pr="00C910B8" w:rsidRDefault="00477319" w:rsidP="00477319">
            <w:r w:rsidRPr="00F14918">
              <w:t>start date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>
              <w:t>date</w:t>
            </w:r>
          </w:p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</w:tr>
      <w:tr w:rsidR="0047731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77319" w:rsidRDefault="00477319" w:rsidP="0047731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Pr="00C910B8" w:rsidRDefault="00477319" w:rsidP="00477319">
            <w:r w:rsidRPr="00F14918">
              <w:t>end date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>
              <w:t>date</w:t>
            </w:r>
          </w:p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</w:tr>
      <w:tr w:rsidR="00477319" w:rsidTr="00FD667E">
        <w:tc>
          <w:tcPr>
            <w:tcW w:w="1663" w:type="dxa"/>
            <w:vMerge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:rsidR="00477319" w:rsidRDefault="00477319" w:rsidP="00477319"/>
        </w:tc>
        <w:tc>
          <w:tcPr>
            <w:tcW w:w="1518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Pr="00C910B8" w:rsidRDefault="00477319" w:rsidP="00477319">
            <w:r w:rsidRPr="00F14918">
              <w:t>amount</w:t>
            </w:r>
          </w:p>
        </w:tc>
        <w:tc>
          <w:tcPr>
            <w:tcW w:w="1902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>
            <w:r>
              <w:t xml:space="preserve">double </w:t>
            </w:r>
          </w:p>
        </w:tc>
        <w:tc>
          <w:tcPr>
            <w:tcW w:w="582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/>
        </w:tc>
        <w:tc>
          <w:tcPr>
            <w:tcW w:w="1134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/>
        </w:tc>
        <w:tc>
          <w:tcPr>
            <w:tcW w:w="1109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/>
        </w:tc>
      </w:tr>
      <w:tr w:rsidR="00E44D67" w:rsidTr="00FD667E">
        <w:tc>
          <w:tcPr>
            <w:tcW w:w="1663" w:type="dxa"/>
            <w:vMerge w:val="restart"/>
            <w:tcBorders>
              <w:bottom w:val="dotted" w:sz="4" w:space="0" w:color="auto"/>
            </w:tcBorders>
            <w:vAlign w:val="center"/>
          </w:tcPr>
          <w:p w:rsidR="00E44D67" w:rsidRDefault="00E44D67" w:rsidP="00E44D67">
            <w:r>
              <w:t>Finance Item</w:t>
            </w:r>
          </w:p>
        </w:tc>
        <w:tc>
          <w:tcPr>
            <w:tcW w:w="1518" w:type="dxa"/>
            <w:tcBorders>
              <w:bottom w:val="dotted" w:sz="4" w:space="0" w:color="auto"/>
            </w:tcBorders>
          </w:tcPr>
          <w:p w:rsidR="00E44D67" w:rsidRDefault="00E44D67" w:rsidP="00E44D67">
            <w:r>
              <w:t>id</w:t>
            </w:r>
          </w:p>
        </w:tc>
        <w:tc>
          <w:tcPr>
            <w:tcW w:w="1902" w:type="dxa"/>
            <w:tcBorders>
              <w:bottom w:val="dotted" w:sz="4" w:space="0" w:color="auto"/>
            </w:tcBorders>
          </w:tcPr>
          <w:p w:rsidR="00E44D67" w:rsidRDefault="00E44D67" w:rsidP="00E44D67">
            <w:r w:rsidRPr="00B52BD6">
              <w:t>uniqueidentifier</w:t>
            </w:r>
          </w:p>
        </w:tc>
        <w:tc>
          <w:tcPr>
            <w:tcW w:w="582" w:type="dxa"/>
            <w:tcBorders>
              <w:bottom w:val="dotted" w:sz="4" w:space="0" w:color="auto"/>
            </w:tcBorders>
          </w:tcPr>
          <w:p w:rsidR="00E44D67" w:rsidRDefault="00E44D67" w:rsidP="00E44D67">
            <w:pPr>
              <w:jc w:val="center"/>
            </w:pPr>
            <w:r>
              <w:t>x</w:t>
            </w:r>
          </w:p>
        </w:tc>
        <w:tc>
          <w:tcPr>
            <w:tcW w:w="1726" w:type="dxa"/>
            <w:tcBorders>
              <w:bottom w:val="dotted" w:sz="4" w:space="0" w:color="auto"/>
            </w:tcBorders>
          </w:tcPr>
          <w:p w:rsidR="00E44D67" w:rsidRDefault="00E44D67" w:rsidP="00E44D67"/>
        </w:tc>
        <w:tc>
          <w:tcPr>
            <w:tcW w:w="1134" w:type="dxa"/>
            <w:tcBorders>
              <w:bottom w:val="dotted" w:sz="4" w:space="0" w:color="auto"/>
            </w:tcBorders>
          </w:tcPr>
          <w:p w:rsidR="00E44D67" w:rsidRDefault="00E44D67" w:rsidP="00E44D67"/>
        </w:tc>
        <w:tc>
          <w:tcPr>
            <w:tcW w:w="1109" w:type="dxa"/>
            <w:tcBorders>
              <w:bottom w:val="dotted" w:sz="4" w:space="0" w:color="auto"/>
            </w:tcBorders>
          </w:tcPr>
          <w:p w:rsidR="00E44D67" w:rsidRDefault="00E44D67" w:rsidP="00E44D67"/>
        </w:tc>
      </w:tr>
      <w:tr w:rsidR="0047731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77319" w:rsidRDefault="00477319" w:rsidP="0047731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 w:rsidRPr="00741D13">
              <w:t>userId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>
              <w:t>User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 w:rsidRPr="00C910B8">
              <w:t>id</w:t>
            </w:r>
          </w:p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</w:tr>
      <w:tr w:rsidR="0047731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77319" w:rsidRDefault="00477319" w:rsidP="0047731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Pr="00C910B8" w:rsidRDefault="00477319" w:rsidP="00477319">
            <w:r w:rsidRPr="00741D13">
              <w:t>categoryId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>
              <w:t>Category Type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 w:rsidRPr="00C910B8">
              <w:t>id</w:t>
            </w:r>
          </w:p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</w:tr>
      <w:tr w:rsidR="0047731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77319" w:rsidRDefault="00477319" w:rsidP="0047731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Pr="00C910B8" w:rsidRDefault="00477319" w:rsidP="00477319">
            <w:r w:rsidRPr="00741D13">
              <w:t>name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>
              <w:t>string</w:t>
            </w:r>
          </w:p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Pr="00741D13" w:rsidRDefault="00416989" w:rsidP="00416989">
            <w:r>
              <w:t>type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string</w:t>
            </w:r>
          </w:p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  <w:r>
              <w:t>x</w:t>
            </w:r>
          </w:p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Pr="00C910B8" w:rsidRDefault="00416989" w:rsidP="00416989">
            <w:r w:rsidRPr="00741D13">
              <w:t>limit</w:t>
            </w:r>
          </w:p>
        </w:tc>
        <w:tc>
          <w:tcPr>
            <w:tcW w:w="1902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r>
              <w:t xml:space="preserve">double </w:t>
            </w:r>
          </w:p>
        </w:tc>
        <w:tc>
          <w:tcPr>
            <w:tcW w:w="582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pPr>
              <w:jc w:val="center"/>
            </w:pPr>
            <w:r>
              <w:t>x</w:t>
            </w:r>
          </w:p>
        </w:tc>
      </w:tr>
      <w:tr w:rsidR="00416989" w:rsidTr="00FD667E">
        <w:tc>
          <w:tcPr>
            <w:tcW w:w="1663" w:type="dxa"/>
            <w:vMerge w:val="restart"/>
            <w:tcBorders>
              <w:bottom w:val="dotted" w:sz="4" w:space="0" w:color="auto"/>
            </w:tcBorders>
            <w:vAlign w:val="center"/>
          </w:tcPr>
          <w:p w:rsidR="00416989" w:rsidRPr="00423ADD" w:rsidRDefault="00416989" w:rsidP="00416989">
            <w:r w:rsidRPr="00423ADD">
              <w:t>Item Statistic</w:t>
            </w:r>
          </w:p>
        </w:tc>
        <w:tc>
          <w:tcPr>
            <w:tcW w:w="1518" w:type="dxa"/>
            <w:tcBorders>
              <w:bottom w:val="dotted" w:sz="4" w:space="0" w:color="auto"/>
            </w:tcBorders>
          </w:tcPr>
          <w:p w:rsidR="00416989" w:rsidRDefault="00416989" w:rsidP="00416989">
            <w:r>
              <w:t>itemId</w:t>
            </w:r>
          </w:p>
        </w:tc>
        <w:tc>
          <w:tcPr>
            <w:tcW w:w="1902" w:type="dxa"/>
            <w:tcBorders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582" w:type="dxa"/>
            <w:tcBorders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  <w:r>
              <w:t>x</w:t>
            </w:r>
          </w:p>
        </w:tc>
        <w:tc>
          <w:tcPr>
            <w:tcW w:w="1726" w:type="dxa"/>
            <w:tcBorders>
              <w:bottom w:val="dotted" w:sz="4" w:space="0" w:color="auto"/>
            </w:tcBorders>
          </w:tcPr>
          <w:p w:rsidR="00416989" w:rsidRDefault="00416989" w:rsidP="00416989">
            <w:r>
              <w:t>Finance Item</w:t>
            </w: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:rsidR="00416989" w:rsidRDefault="00416989" w:rsidP="00416989">
            <w:r>
              <w:t>id</w:t>
            </w:r>
          </w:p>
        </w:tc>
        <w:tc>
          <w:tcPr>
            <w:tcW w:w="1109" w:type="dxa"/>
            <w:tcBorders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 w:rsidRPr="00A82018">
              <w:t>start date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date</w:t>
            </w:r>
          </w:p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Pr="00C910B8" w:rsidRDefault="00416989" w:rsidP="00416989">
            <w:r w:rsidRPr="00A82018">
              <w:t>end date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date</w:t>
            </w:r>
          </w:p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Pr="00C910B8" w:rsidRDefault="00416989" w:rsidP="00416989">
            <w:r w:rsidRPr="00A82018">
              <w:t>amount</w:t>
            </w:r>
          </w:p>
        </w:tc>
        <w:tc>
          <w:tcPr>
            <w:tcW w:w="1902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r>
              <w:t xml:space="preserve">double </w:t>
            </w:r>
          </w:p>
        </w:tc>
        <w:tc>
          <w:tcPr>
            <w:tcW w:w="582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</w:tr>
      <w:tr w:rsidR="00E44D67" w:rsidTr="00FD667E">
        <w:tc>
          <w:tcPr>
            <w:tcW w:w="1663" w:type="dxa"/>
            <w:vMerge w:val="restart"/>
            <w:tcBorders>
              <w:bottom w:val="dotted" w:sz="4" w:space="0" w:color="auto"/>
            </w:tcBorders>
            <w:vAlign w:val="center"/>
          </w:tcPr>
          <w:p w:rsidR="00E44D67" w:rsidRDefault="00E44D67" w:rsidP="00E44D67">
            <w:r w:rsidRPr="00A57A10">
              <w:t>Statement</w:t>
            </w:r>
            <w:r w:rsidRPr="00423ADD">
              <w:t xml:space="preserve"> </w:t>
            </w:r>
          </w:p>
        </w:tc>
        <w:tc>
          <w:tcPr>
            <w:tcW w:w="1518" w:type="dxa"/>
            <w:tcBorders>
              <w:bottom w:val="dotted" w:sz="4" w:space="0" w:color="auto"/>
            </w:tcBorders>
          </w:tcPr>
          <w:p w:rsidR="00E44D67" w:rsidRDefault="00E44D67" w:rsidP="00E44D67">
            <w:r>
              <w:t>id</w:t>
            </w:r>
          </w:p>
        </w:tc>
        <w:tc>
          <w:tcPr>
            <w:tcW w:w="1902" w:type="dxa"/>
            <w:tcBorders>
              <w:bottom w:val="dotted" w:sz="4" w:space="0" w:color="auto"/>
            </w:tcBorders>
          </w:tcPr>
          <w:p w:rsidR="00E44D67" w:rsidRDefault="00E44D67" w:rsidP="00E44D67">
            <w:r w:rsidRPr="00B52BD6">
              <w:t>uniqueidentifier</w:t>
            </w:r>
          </w:p>
        </w:tc>
        <w:tc>
          <w:tcPr>
            <w:tcW w:w="582" w:type="dxa"/>
            <w:tcBorders>
              <w:bottom w:val="dotted" w:sz="4" w:space="0" w:color="auto"/>
            </w:tcBorders>
          </w:tcPr>
          <w:p w:rsidR="00E44D67" w:rsidRDefault="00E44D67" w:rsidP="00E44D67">
            <w:pPr>
              <w:jc w:val="center"/>
            </w:pPr>
            <w:r>
              <w:t>x</w:t>
            </w:r>
          </w:p>
        </w:tc>
        <w:tc>
          <w:tcPr>
            <w:tcW w:w="1726" w:type="dxa"/>
            <w:tcBorders>
              <w:bottom w:val="dotted" w:sz="4" w:space="0" w:color="auto"/>
            </w:tcBorders>
          </w:tcPr>
          <w:p w:rsidR="00E44D67" w:rsidRDefault="00E44D67" w:rsidP="00E44D67"/>
        </w:tc>
        <w:tc>
          <w:tcPr>
            <w:tcW w:w="1134" w:type="dxa"/>
            <w:tcBorders>
              <w:bottom w:val="dotted" w:sz="4" w:space="0" w:color="auto"/>
            </w:tcBorders>
          </w:tcPr>
          <w:p w:rsidR="00E44D67" w:rsidRDefault="00E44D67" w:rsidP="00E44D67"/>
        </w:tc>
        <w:tc>
          <w:tcPr>
            <w:tcW w:w="1109" w:type="dxa"/>
            <w:tcBorders>
              <w:bottom w:val="dotted" w:sz="4" w:space="0" w:color="auto"/>
            </w:tcBorders>
          </w:tcPr>
          <w:p w:rsidR="00E44D67" w:rsidRDefault="00E44D67" w:rsidP="00E44D67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 w:rsidRPr="00BA6D37">
              <w:t>itemId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Finance Item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id</w:t>
            </w:r>
          </w:p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Pr="00C910B8" w:rsidRDefault="00416989" w:rsidP="00416989">
            <w:r w:rsidRPr="00BA6D37">
              <w:t>date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date</w:t>
            </w:r>
          </w:p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Pr="00C910B8" w:rsidRDefault="00416989" w:rsidP="00416989">
            <w:r w:rsidRPr="00BA6D37">
              <w:t>amount</w:t>
            </w:r>
          </w:p>
        </w:tc>
        <w:tc>
          <w:tcPr>
            <w:tcW w:w="1902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r>
              <w:t xml:space="preserve">double </w:t>
            </w:r>
          </w:p>
        </w:tc>
        <w:tc>
          <w:tcPr>
            <w:tcW w:w="582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 w:val="restart"/>
            <w:tcBorders>
              <w:bottom w:val="dotted" w:sz="4" w:space="0" w:color="auto"/>
            </w:tcBorders>
            <w:vAlign w:val="center"/>
          </w:tcPr>
          <w:p w:rsidR="00416989" w:rsidRPr="00423ADD" w:rsidRDefault="00416989" w:rsidP="00416989">
            <w:r>
              <w:t>Activity Type</w:t>
            </w:r>
          </w:p>
        </w:tc>
        <w:tc>
          <w:tcPr>
            <w:tcW w:w="1518" w:type="dxa"/>
            <w:tcBorders>
              <w:bottom w:val="dotted" w:sz="4" w:space="0" w:color="auto"/>
            </w:tcBorders>
          </w:tcPr>
          <w:p w:rsidR="00416989" w:rsidRDefault="00416989" w:rsidP="00416989">
            <w:r>
              <w:t>id</w:t>
            </w:r>
          </w:p>
        </w:tc>
        <w:tc>
          <w:tcPr>
            <w:tcW w:w="1902" w:type="dxa"/>
            <w:tcBorders>
              <w:bottom w:val="dotted" w:sz="4" w:space="0" w:color="auto"/>
            </w:tcBorders>
          </w:tcPr>
          <w:p w:rsidR="00416989" w:rsidRDefault="00E44D67" w:rsidP="00416989">
            <w:r>
              <w:t>autoincrement</w:t>
            </w:r>
          </w:p>
        </w:tc>
        <w:tc>
          <w:tcPr>
            <w:tcW w:w="582" w:type="dxa"/>
            <w:tcBorders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  <w:r>
              <w:t>x</w:t>
            </w:r>
          </w:p>
        </w:tc>
        <w:tc>
          <w:tcPr>
            <w:tcW w:w="1726" w:type="dxa"/>
            <w:tcBorders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 w:rsidRPr="004B2AF5">
              <w:t>categoryId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Category Type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 w:rsidRPr="00C910B8">
              <w:t>id</w:t>
            </w:r>
          </w:p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Pr="00C910B8" w:rsidRDefault="00416989" w:rsidP="00416989">
            <w:r w:rsidRPr="004B2AF5">
              <w:t>name</w:t>
            </w:r>
          </w:p>
        </w:tc>
        <w:tc>
          <w:tcPr>
            <w:tcW w:w="1902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r>
              <w:t>string</w:t>
            </w:r>
          </w:p>
        </w:tc>
        <w:tc>
          <w:tcPr>
            <w:tcW w:w="582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 w:val="restart"/>
            <w:tcBorders>
              <w:bottom w:val="dotted" w:sz="4" w:space="0" w:color="auto"/>
            </w:tcBorders>
            <w:vAlign w:val="center"/>
          </w:tcPr>
          <w:p w:rsidR="00416989" w:rsidRDefault="00416989" w:rsidP="00416989">
            <w:r>
              <w:t>Activity</w:t>
            </w:r>
          </w:p>
        </w:tc>
        <w:tc>
          <w:tcPr>
            <w:tcW w:w="1518" w:type="dxa"/>
            <w:tcBorders>
              <w:bottom w:val="dotted" w:sz="4" w:space="0" w:color="auto"/>
            </w:tcBorders>
          </w:tcPr>
          <w:p w:rsidR="00416989" w:rsidRDefault="00416989" w:rsidP="00416989">
            <w:r>
              <w:t>id</w:t>
            </w:r>
          </w:p>
        </w:tc>
        <w:tc>
          <w:tcPr>
            <w:tcW w:w="1902" w:type="dxa"/>
            <w:tcBorders>
              <w:bottom w:val="dotted" w:sz="4" w:space="0" w:color="auto"/>
            </w:tcBorders>
          </w:tcPr>
          <w:p w:rsidR="00416989" w:rsidRDefault="00E647F3" w:rsidP="00416989">
            <w:r w:rsidRPr="00B52BD6">
              <w:t>uniqueidentifier</w:t>
            </w:r>
          </w:p>
        </w:tc>
        <w:tc>
          <w:tcPr>
            <w:tcW w:w="582" w:type="dxa"/>
            <w:tcBorders>
              <w:bottom w:val="dotted" w:sz="4" w:space="0" w:color="auto"/>
            </w:tcBorders>
          </w:tcPr>
          <w:p w:rsidR="00416989" w:rsidRPr="00DC0923" w:rsidRDefault="00416989" w:rsidP="00416989">
            <w:pPr>
              <w:jc w:val="center"/>
            </w:pPr>
            <w:r w:rsidRPr="00DC0923">
              <w:t>x</w:t>
            </w:r>
          </w:p>
        </w:tc>
        <w:tc>
          <w:tcPr>
            <w:tcW w:w="1726" w:type="dxa"/>
            <w:tcBorders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 w:rsidRPr="002849A6">
              <w:t>date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date</w:t>
            </w:r>
          </w:p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 w:rsidRPr="00BA6D37">
              <w:t>itemId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Finance Item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id</w:t>
            </w:r>
          </w:p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Pr="00C910B8" w:rsidRDefault="00416989" w:rsidP="00416989">
            <w:r w:rsidRPr="002849A6">
              <w:t>typeId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Activity Type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id</w:t>
            </w:r>
          </w:p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Pr="00C910B8" w:rsidRDefault="00416989" w:rsidP="00416989">
            <w:r w:rsidRPr="002849A6">
              <w:t>form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string</w:t>
            </w:r>
          </w:p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 w:rsidRPr="002849A6">
              <w:t>amount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 xml:space="preserve">double </w:t>
            </w:r>
          </w:p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Pr="00C910B8" w:rsidRDefault="00416989" w:rsidP="00416989">
            <w:r w:rsidRPr="002849A6">
              <w:t>description</w:t>
            </w:r>
          </w:p>
        </w:tc>
        <w:tc>
          <w:tcPr>
            <w:tcW w:w="1902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r>
              <w:t>string</w:t>
            </w:r>
          </w:p>
        </w:tc>
        <w:tc>
          <w:tcPr>
            <w:tcW w:w="582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pPr>
              <w:jc w:val="center"/>
            </w:pPr>
            <w:r>
              <w:t>x</w:t>
            </w:r>
          </w:p>
        </w:tc>
      </w:tr>
      <w:tr w:rsidR="00416989" w:rsidTr="00FD667E">
        <w:tc>
          <w:tcPr>
            <w:tcW w:w="1663" w:type="dxa"/>
            <w:vMerge w:val="restart"/>
            <w:tcBorders>
              <w:bottom w:val="dotted" w:sz="4" w:space="0" w:color="auto"/>
            </w:tcBorders>
            <w:vAlign w:val="center"/>
          </w:tcPr>
          <w:p w:rsidR="00416989" w:rsidRDefault="00416989" w:rsidP="00416989">
            <w:r>
              <w:t>C</w:t>
            </w:r>
            <w:r w:rsidRPr="009D1063">
              <w:t>ash</w:t>
            </w:r>
            <w:r>
              <w:t xml:space="preserve"> Type</w:t>
            </w:r>
          </w:p>
        </w:tc>
        <w:tc>
          <w:tcPr>
            <w:tcW w:w="1518" w:type="dxa"/>
            <w:tcBorders>
              <w:bottom w:val="dotted" w:sz="4" w:space="0" w:color="auto"/>
            </w:tcBorders>
          </w:tcPr>
          <w:p w:rsidR="00416989" w:rsidRDefault="00416989" w:rsidP="00416989">
            <w:r>
              <w:t>id</w:t>
            </w:r>
          </w:p>
        </w:tc>
        <w:tc>
          <w:tcPr>
            <w:tcW w:w="1902" w:type="dxa"/>
            <w:tcBorders>
              <w:bottom w:val="dotted" w:sz="4" w:space="0" w:color="auto"/>
            </w:tcBorders>
          </w:tcPr>
          <w:p w:rsidR="00416989" w:rsidRDefault="00E647F3" w:rsidP="00416989">
            <w:r>
              <w:t>autoincrement</w:t>
            </w:r>
          </w:p>
        </w:tc>
        <w:tc>
          <w:tcPr>
            <w:tcW w:w="582" w:type="dxa"/>
            <w:tcBorders>
              <w:bottom w:val="dotted" w:sz="4" w:space="0" w:color="auto"/>
            </w:tcBorders>
          </w:tcPr>
          <w:p w:rsidR="00416989" w:rsidRPr="00DC0923" w:rsidRDefault="00416989" w:rsidP="00416989">
            <w:pPr>
              <w:jc w:val="center"/>
            </w:pPr>
            <w:r w:rsidRPr="00DC0923">
              <w:t>x</w:t>
            </w:r>
          </w:p>
        </w:tc>
        <w:tc>
          <w:tcPr>
            <w:tcW w:w="1726" w:type="dxa"/>
            <w:tcBorders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Pr="00C910B8" w:rsidRDefault="00416989" w:rsidP="00416989">
            <w:r w:rsidRPr="004A5085">
              <w:t>value</w:t>
            </w:r>
          </w:p>
        </w:tc>
        <w:tc>
          <w:tcPr>
            <w:tcW w:w="1902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r>
              <w:t>int</w:t>
            </w:r>
          </w:p>
        </w:tc>
        <w:tc>
          <w:tcPr>
            <w:tcW w:w="582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</w:tr>
      <w:tr w:rsidR="00056B28" w:rsidTr="00EF4F19">
        <w:tc>
          <w:tcPr>
            <w:tcW w:w="1663" w:type="dxa"/>
            <w:vMerge w:val="restart"/>
            <w:vAlign w:val="center"/>
          </w:tcPr>
          <w:p w:rsidR="00056B28" w:rsidRDefault="00056B28" w:rsidP="00416989">
            <w:r>
              <w:t>C</w:t>
            </w:r>
            <w:r w:rsidRPr="009D1063">
              <w:t>ash</w:t>
            </w:r>
            <w:r>
              <w:t xml:space="preserve"> </w:t>
            </w:r>
            <w:r w:rsidRPr="00423ADD">
              <w:t>Statistic</w:t>
            </w:r>
          </w:p>
        </w:tc>
        <w:tc>
          <w:tcPr>
            <w:tcW w:w="1518" w:type="dxa"/>
            <w:tcBorders>
              <w:bottom w:val="dotted" w:sz="4" w:space="0" w:color="auto"/>
            </w:tcBorders>
          </w:tcPr>
          <w:p w:rsidR="00056B28" w:rsidRDefault="00056B28" w:rsidP="00416989">
            <w:r>
              <w:t>id</w:t>
            </w:r>
          </w:p>
        </w:tc>
        <w:tc>
          <w:tcPr>
            <w:tcW w:w="1902" w:type="dxa"/>
            <w:tcBorders>
              <w:bottom w:val="dotted" w:sz="4" w:space="0" w:color="auto"/>
            </w:tcBorders>
          </w:tcPr>
          <w:p w:rsidR="00056B28" w:rsidRDefault="00056B28" w:rsidP="00416989">
            <w:r w:rsidRPr="00B52BD6">
              <w:t>uniqueidentifier</w:t>
            </w:r>
          </w:p>
        </w:tc>
        <w:tc>
          <w:tcPr>
            <w:tcW w:w="582" w:type="dxa"/>
            <w:tcBorders>
              <w:bottom w:val="dotted" w:sz="4" w:space="0" w:color="auto"/>
            </w:tcBorders>
          </w:tcPr>
          <w:p w:rsidR="00056B28" w:rsidRPr="00DC0923" w:rsidRDefault="00056B28" w:rsidP="00416989">
            <w:pPr>
              <w:jc w:val="center"/>
            </w:pPr>
            <w:r w:rsidRPr="00DC0923">
              <w:t>x</w:t>
            </w:r>
          </w:p>
        </w:tc>
        <w:tc>
          <w:tcPr>
            <w:tcW w:w="1726" w:type="dxa"/>
            <w:tcBorders>
              <w:bottom w:val="dotted" w:sz="4" w:space="0" w:color="auto"/>
            </w:tcBorders>
          </w:tcPr>
          <w:p w:rsidR="00056B28" w:rsidRDefault="00056B28" w:rsidP="00416989"/>
        </w:tc>
        <w:tc>
          <w:tcPr>
            <w:tcW w:w="1134" w:type="dxa"/>
            <w:tcBorders>
              <w:bottom w:val="dotted" w:sz="4" w:space="0" w:color="auto"/>
            </w:tcBorders>
          </w:tcPr>
          <w:p w:rsidR="00056B28" w:rsidRDefault="00056B28" w:rsidP="00416989"/>
        </w:tc>
        <w:tc>
          <w:tcPr>
            <w:tcW w:w="1109" w:type="dxa"/>
            <w:tcBorders>
              <w:bottom w:val="dotted" w:sz="4" w:space="0" w:color="auto"/>
            </w:tcBorders>
          </w:tcPr>
          <w:p w:rsidR="00056B28" w:rsidRDefault="00056B28" w:rsidP="00416989"/>
        </w:tc>
      </w:tr>
      <w:tr w:rsidR="00056B28" w:rsidTr="00EF4F19">
        <w:tc>
          <w:tcPr>
            <w:tcW w:w="1663" w:type="dxa"/>
            <w:vMerge/>
            <w:vAlign w:val="center"/>
          </w:tcPr>
          <w:p w:rsidR="00056B28" w:rsidRDefault="00056B28" w:rsidP="00C4042A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056B28" w:rsidRDefault="00056B28" w:rsidP="00C4042A">
            <w:r w:rsidRPr="00BA6D37">
              <w:t>itemId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056B28" w:rsidRDefault="00056B28" w:rsidP="00C4042A"/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056B28" w:rsidRDefault="00056B28" w:rsidP="00C4042A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056B28" w:rsidRDefault="00056B28" w:rsidP="00C4042A">
            <w:r>
              <w:t>Finance Item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056B28" w:rsidRDefault="00056B28" w:rsidP="00C4042A">
            <w:r>
              <w:t>id</w:t>
            </w:r>
          </w:p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056B28" w:rsidRDefault="00056B28" w:rsidP="00C4042A"/>
        </w:tc>
      </w:tr>
      <w:tr w:rsidR="00056B28" w:rsidTr="00056B28">
        <w:tc>
          <w:tcPr>
            <w:tcW w:w="1663" w:type="dxa"/>
            <w:vMerge/>
            <w:vAlign w:val="center"/>
          </w:tcPr>
          <w:p w:rsidR="00056B28" w:rsidRDefault="00056B28" w:rsidP="000E6D9F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056B28" w:rsidRPr="00C910B8" w:rsidRDefault="00056B28" w:rsidP="000E6D9F">
            <w:r w:rsidRPr="002B3B67">
              <w:t>cashId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056B28" w:rsidRDefault="00056B28" w:rsidP="000E6D9F"/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056B28" w:rsidRDefault="00056B28" w:rsidP="000E6D9F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056B28" w:rsidRDefault="00056B28" w:rsidP="000E6D9F">
            <w:r>
              <w:t>C</w:t>
            </w:r>
            <w:r w:rsidRPr="009D1063">
              <w:t>ash</w:t>
            </w:r>
            <w:r>
              <w:t xml:space="preserve"> Type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056B28" w:rsidRDefault="00056B28" w:rsidP="000E6D9F">
            <w:r>
              <w:t>id</w:t>
            </w:r>
          </w:p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056B28" w:rsidRDefault="00056B28" w:rsidP="000E6D9F"/>
        </w:tc>
      </w:tr>
      <w:tr w:rsidR="00056B28" w:rsidTr="00056B28">
        <w:tc>
          <w:tcPr>
            <w:tcW w:w="1663" w:type="dxa"/>
            <w:vMerge/>
            <w:vAlign w:val="center"/>
          </w:tcPr>
          <w:p w:rsidR="00056B28" w:rsidRDefault="00056B28" w:rsidP="000E6D9F"/>
        </w:tc>
        <w:tc>
          <w:tcPr>
            <w:tcW w:w="1518" w:type="dxa"/>
            <w:tcBorders>
              <w:top w:val="dotted" w:sz="4" w:space="0" w:color="auto"/>
              <w:bottom w:val="single" w:sz="4" w:space="0" w:color="auto"/>
            </w:tcBorders>
          </w:tcPr>
          <w:p w:rsidR="00056B28" w:rsidRDefault="00056B28" w:rsidP="000E6D9F">
            <w:r w:rsidRPr="002B3B67">
              <w:t>amount</w:t>
            </w:r>
          </w:p>
        </w:tc>
        <w:tc>
          <w:tcPr>
            <w:tcW w:w="1902" w:type="dxa"/>
            <w:tcBorders>
              <w:top w:val="dotted" w:sz="4" w:space="0" w:color="auto"/>
              <w:bottom w:val="single" w:sz="4" w:space="0" w:color="auto"/>
            </w:tcBorders>
          </w:tcPr>
          <w:p w:rsidR="00056B28" w:rsidRDefault="00056B28" w:rsidP="000E6D9F">
            <w:r>
              <w:t>int</w:t>
            </w:r>
          </w:p>
        </w:tc>
        <w:tc>
          <w:tcPr>
            <w:tcW w:w="582" w:type="dxa"/>
            <w:tcBorders>
              <w:top w:val="dotted" w:sz="4" w:space="0" w:color="auto"/>
              <w:bottom w:val="single" w:sz="4" w:space="0" w:color="auto"/>
            </w:tcBorders>
          </w:tcPr>
          <w:p w:rsidR="00056B28" w:rsidRDefault="00056B28" w:rsidP="000E6D9F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single" w:sz="4" w:space="0" w:color="auto"/>
            </w:tcBorders>
          </w:tcPr>
          <w:p w:rsidR="00056B28" w:rsidRDefault="00056B28" w:rsidP="000E6D9F"/>
        </w:tc>
        <w:tc>
          <w:tcPr>
            <w:tcW w:w="1134" w:type="dxa"/>
            <w:tcBorders>
              <w:top w:val="dotted" w:sz="4" w:space="0" w:color="auto"/>
              <w:bottom w:val="single" w:sz="4" w:space="0" w:color="auto"/>
            </w:tcBorders>
          </w:tcPr>
          <w:p w:rsidR="00056B28" w:rsidRDefault="00056B28" w:rsidP="000E6D9F"/>
        </w:tc>
        <w:tc>
          <w:tcPr>
            <w:tcW w:w="1109" w:type="dxa"/>
            <w:tcBorders>
              <w:top w:val="dotted" w:sz="4" w:space="0" w:color="auto"/>
              <w:bottom w:val="single" w:sz="4" w:space="0" w:color="auto"/>
            </w:tcBorders>
          </w:tcPr>
          <w:p w:rsidR="00056B28" w:rsidRDefault="00056B28" w:rsidP="000E6D9F"/>
        </w:tc>
      </w:tr>
    </w:tbl>
    <w:p w:rsidR="008470B6" w:rsidRPr="00B82943" w:rsidRDefault="008470B6" w:rsidP="00B82943"/>
    <w:p w:rsidR="00B615D4" w:rsidRDefault="00B615D4" w:rsidP="00C33D7F">
      <w:pPr>
        <w:pStyle w:val="Heading1"/>
        <w:rPr>
          <w:noProof/>
        </w:rPr>
      </w:pPr>
      <w:r>
        <w:rPr>
          <w:noProof/>
        </w:rPr>
        <w:lastRenderedPageBreak/>
        <w:t>Screen Prototypes</w:t>
      </w:r>
    </w:p>
    <w:p w:rsidR="000538C7" w:rsidRPr="000538C7" w:rsidRDefault="00B86D38" w:rsidP="000538C7">
      <w:r>
        <w:rPr>
          <w:noProof/>
        </w:rPr>
        <w:drawing>
          <wp:inline distT="0" distB="0" distL="0" distR="0">
            <wp:extent cx="5162550" cy="4171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Flow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76CB1" w:rsidRDefault="00276CB1" w:rsidP="006B46EC">
      <w:pPr>
        <w:pStyle w:val="Heading2"/>
      </w:pPr>
      <w:r>
        <w:t>Login</w:t>
      </w:r>
      <w:r w:rsidRPr="00DD420D">
        <w:t xml:space="preserve"> </w:t>
      </w:r>
    </w:p>
    <w:p w:rsidR="006D272B" w:rsidRDefault="006D272B" w:rsidP="006D272B">
      <w:r>
        <w:rPr>
          <w:noProof/>
        </w:rPr>
        <w:drawing>
          <wp:inline distT="0" distB="0" distL="0" distR="0" wp14:anchorId="5164DF63" wp14:editId="25DAABFD">
            <wp:extent cx="6120765" cy="3442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7F1" w:rsidRPr="006D272B" w:rsidRDefault="00FE37F1" w:rsidP="006D272B"/>
    <w:p w:rsidR="00276CB1" w:rsidRDefault="00276CB1" w:rsidP="006B46EC">
      <w:pPr>
        <w:pStyle w:val="Heading2"/>
      </w:pPr>
      <w:r>
        <w:lastRenderedPageBreak/>
        <w:t>Register</w:t>
      </w:r>
    </w:p>
    <w:p w:rsidR="006D272B" w:rsidRPr="006D272B" w:rsidRDefault="006D272B" w:rsidP="006D272B">
      <w:r>
        <w:rPr>
          <w:noProof/>
        </w:rPr>
        <w:drawing>
          <wp:inline distT="0" distB="0" distL="0" distR="0" wp14:anchorId="5104C647" wp14:editId="3F376291">
            <wp:extent cx="6120765" cy="3442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CB1" w:rsidRDefault="00276CB1" w:rsidP="006B46EC">
      <w:pPr>
        <w:pStyle w:val="Heading2"/>
      </w:pPr>
      <w:r>
        <w:lastRenderedPageBreak/>
        <w:t xml:space="preserve">Finance </w:t>
      </w:r>
      <w:r w:rsidRPr="00A26115">
        <w:t>Statistic</w:t>
      </w:r>
      <w:r w:rsidR="006D272B">
        <w:t xml:space="preserve"> (Home page)</w:t>
      </w:r>
    </w:p>
    <w:p w:rsidR="006D272B" w:rsidRDefault="00DC287F" w:rsidP="006D272B">
      <w:r>
        <w:rPr>
          <w:noProof/>
        </w:rPr>
        <w:drawing>
          <wp:inline distT="0" distB="0" distL="0" distR="0" wp14:anchorId="4ACD272C" wp14:editId="3B649C4D">
            <wp:extent cx="6120765" cy="55048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atisti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2B" w:rsidRPr="006D272B" w:rsidRDefault="00FF7625" w:rsidP="006D272B">
      <w:r>
        <w:rPr>
          <w:noProof/>
        </w:rPr>
        <w:lastRenderedPageBreak/>
        <w:drawing>
          <wp:inline distT="0" distB="0" distL="0" distR="0" wp14:anchorId="1DCCFD3B" wp14:editId="5C1B904E">
            <wp:extent cx="6120765" cy="55048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atistic (Add Item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CB1" w:rsidRDefault="00276CB1" w:rsidP="006B46EC">
      <w:pPr>
        <w:pStyle w:val="Heading2"/>
      </w:pPr>
      <w:r>
        <w:lastRenderedPageBreak/>
        <w:t>Account Info</w:t>
      </w:r>
    </w:p>
    <w:p w:rsidR="00480484" w:rsidRDefault="00480484" w:rsidP="00480484">
      <w:r>
        <w:rPr>
          <w:noProof/>
        </w:rPr>
        <w:drawing>
          <wp:inline distT="0" distB="0" distL="0" distR="0" wp14:anchorId="287BF24E" wp14:editId="360B5861">
            <wp:extent cx="6120765" cy="34429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count Inf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484" w:rsidRPr="00480484" w:rsidRDefault="00075C93" w:rsidP="00480484">
      <w:r>
        <w:rPr>
          <w:noProof/>
        </w:rPr>
        <w:drawing>
          <wp:inline distT="0" distB="0" distL="0" distR="0" wp14:anchorId="6C4A43FF" wp14:editId="781F87C4">
            <wp:extent cx="6120765" cy="34429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count Info (Update account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EC" w:rsidRDefault="006B46EC" w:rsidP="006B46EC">
      <w:pPr>
        <w:pStyle w:val="Heading2"/>
      </w:pPr>
      <w:r>
        <w:lastRenderedPageBreak/>
        <w:t>Add Activity</w:t>
      </w:r>
    </w:p>
    <w:p w:rsidR="00480484" w:rsidRPr="00480484" w:rsidRDefault="005C26BF" w:rsidP="00480484">
      <w:r>
        <w:rPr>
          <w:noProof/>
        </w:rPr>
        <w:drawing>
          <wp:inline distT="0" distB="0" distL="0" distR="0">
            <wp:extent cx="3114675" cy="2933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 Activit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EC" w:rsidRDefault="006B46EC" w:rsidP="006B46EC">
      <w:pPr>
        <w:pStyle w:val="Heading2"/>
      </w:pPr>
      <w:r>
        <w:t>Item Detail</w:t>
      </w:r>
    </w:p>
    <w:p w:rsidR="00480484" w:rsidRPr="00480484" w:rsidRDefault="00B37F1B" w:rsidP="00480484">
      <w:r>
        <w:rPr>
          <w:noProof/>
        </w:rPr>
        <w:drawing>
          <wp:inline distT="0" distB="0" distL="0" distR="0">
            <wp:extent cx="4762500" cy="3686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tem Detai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EC" w:rsidRDefault="006B46EC" w:rsidP="006B46EC">
      <w:pPr>
        <w:pStyle w:val="Heading2"/>
      </w:pPr>
      <w:r>
        <w:lastRenderedPageBreak/>
        <w:t>Cash Statistic</w:t>
      </w:r>
    </w:p>
    <w:p w:rsidR="00480484" w:rsidRDefault="003F4DB1" w:rsidP="00480484">
      <w:r>
        <w:rPr>
          <w:noProof/>
        </w:rPr>
        <w:drawing>
          <wp:inline distT="0" distB="0" distL="0" distR="0" wp14:anchorId="54576675" wp14:editId="3802731E">
            <wp:extent cx="2809875" cy="3705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sh Statisti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B1" w:rsidRPr="00480484" w:rsidRDefault="003F4DB1" w:rsidP="00480484">
      <w:r>
        <w:rPr>
          <w:noProof/>
        </w:rPr>
        <w:drawing>
          <wp:inline distT="0" distB="0" distL="0" distR="0" wp14:anchorId="51070CDB" wp14:editId="168507ED">
            <wp:extent cx="2809875" cy="3705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sh Statistic (Add mode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5C" w:rsidRDefault="0071045C" w:rsidP="00C33D7F">
      <w:pPr>
        <w:pStyle w:val="Heading1"/>
      </w:pPr>
      <w:r>
        <w:lastRenderedPageBreak/>
        <w:t>Function</w:t>
      </w:r>
      <w:r w:rsidR="00A64D4B">
        <w:t>al</w:t>
      </w:r>
      <w:r w:rsidR="004B7863">
        <w:t xml:space="preserve"> S</w:t>
      </w:r>
      <w:r>
        <w:t>pecification</w:t>
      </w:r>
    </w:p>
    <w:p w:rsidR="003B768D" w:rsidRDefault="00F477E1" w:rsidP="003B768D">
      <w:r>
        <w:rPr>
          <w:noProof/>
        </w:rPr>
        <w:drawing>
          <wp:inline distT="0" distB="0" distL="0" distR="0" wp14:anchorId="088DC4D3" wp14:editId="41C48F32">
            <wp:extent cx="5724525" cy="6334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eCas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91" w:rsidRDefault="00921C94" w:rsidP="00E5232F">
      <w:r>
        <w:rPr>
          <w:noProof/>
        </w:rPr>
        <w:drawing>
          <wp:inline distT="0" distB="0" distL="0" distR="0" wp14:anchorId="2CB64203" wp14:editId="670F468D">
            <wp:extent cx="5715000" cy="2000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eCase-Statistic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03" w:rsidRDefault="00B62803" w:rsidP="00457ED0">
      <w:pPr>
        <w:pStyle w:val="Heading2"/>
      </w:pPr>
      <w:r>
        <w:lastRenderedPageBreak/>
        <w:t>Authentication</w:t>
      </w:r>
    </w:p>
    <w:p w:rsidR="00EF4F19" w:rsidRDefault="00457ED0" w:rsidP="00EF4F19">
      <w:pPr>
        <w:pStyle w:val="Heading3"/>
      </w:pPr>
      <w:bookmarkStart w:id="1" w:name="_Login"/>
      <w:bookmarkEnd w:id="1"/>
      <w:r>
        <w:t xml:space="preserve">Login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6F2866" w:rsidRPr="005E233A" w:rsidTr="006F2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29" w:type="dxa"/>
          </w:tcPr>
          <w:p w:rsidR="006F2866" w:rsidRPr="005E233A" w:rsidRDefault="00740066" w:rsidP="005E233A">
            <w:pPr>
              <w:spacing w:before="240" w:after="240"/>
              <w:rPr>
                <w:caps/>
                <w:sz w:val="28"/>
                <w:szCs w:val="28"/>
              </w:rPr>
            </w:pPr>
            <w:r w:rsidRPr="005E233A">
              <w:rPr>
                <w:caps/>
                <w:sz w:val="28"/>
                <w:szCs w:val="28"/>
              </w:rPr>
              <w:t xml:space="preserve">Login </w:t>
            </w:r>
            <w:r w:rsidR="005E233A" w:rsidRPr="005E233A">
              <w:rPr>
                <w:caps/>
                <w:sz w:val="28"/>
                <w:szCs w:val="28"/>
              </w:rPr>
              <w:t>specification</w:t>
            </w:r>
          </w:p>
        </w:tc>
      </w:tr>
      <w:tr w:rsidR="006F2866" w:rsidTr="006F2866">
        <w:tc>
          <w:tcPr>
            <w:tcW w:w="9629" w:type="dxa"/>
          </w:tcPr>
          <w:p w:rsidR="006F2866" w:rsidRPr="00FF11C1" w:rsidRDefault="0067639B" w:rsidP="006F2866">
            <w:pPr>
              <w:rPr>
                <w:b/>
              </w:rPr>
            </w:pPr>
            <w:r w:rsidRPr="00FF11C1">
              <w:rPr>
                <w:b/>
              </w:rPr>
              <w:t>Actor:</w:t>
            </w:r>
          </w:p>
          <w:p w:rsidR="0067639B" w:rsidRDefault="005E233A" w:rsidP="006F1C34">
            <w:pPr>
              <w:ind w:left="596"/>
            </w:pPr>
            <w:r>
              <w:t>User</w:t>
            </w:r>
          </w:p>
        </w:tc>
      </w:tr>
      <w:tr w:rsidR="006F2866" w:rsidTr="006F2866">
        <w:tc>
          <w:tcPr>
            <w:tcW w:w="9629" w:type="dxa"/>
          </w:tcPr>
          <w:p w:rsidR="006F2866" w:rsidRPr="00FF11C1" w:rsidRDefault="0067639B" w:rsidP="006F2866">
            <w:pPr>
              <w:rPr>
                <w:b/>
              </w:rPr>
            </w:pPr>
            <w:r w:rsidRPr="00FF11C1">
              <w:rPr>
                <w:b/>
              </w:rPr>
              <w:t>Summary:</w:t>
            </w:r>
          </w:p>
          <w:p w:rsidR="0067639B" w:rsidRDefault="000B6BEF" w:rsidP="006F1C34">
            <w:pPr>
              <w:ind w:left="596"/>
            </w:pPr>
            <w:r>
              <w:t>User log</w:t>
            </w:r>
            <w:r w:rsidR="00095A1D">
              <w:t>in to application</w:t>
            </w:r>
          </w:p>
        </w:tc>
      </w:tr>
      <w:tr w:rsidR="0067639B" w:rsidTr="006F2866">
        <w:tc>
          <w:tcPr>
            <w:tcW w:w="9629" w:type="dxa"/>
          </w:tcPr>
          <w:p w:rsidR="0067639B" w:rsidRPr="00FF11C1" w:rsidRDefault="00B50D5D" w:rsidP="006F2866">
            <w:pPr>
              <w:rPr>
                <w:b/>
              </w:rPr>
            </w:pPr>
            <w:r w:rsidRPr="00FF11C1">
              <w:rPr>
                <w:b/>
              </w:rPr>
              <w:t>Triggers:</w:t>
            </w:r>
          </w:p>
          <w:p w:rsidR="00B50D5D" w:rsidRPr="0067639B" w:rsidRDefault="0058450C" w:rsidP="006F1C34">
            <w:pPr>
              <w:ind w:left="596"/>
            </w:pPr>
            <w:r>
              <w:t>N/A</w:t>
            </w:r>
          </w:p>
        </w:tc>
      </w:tr>
      <w:tr w:rsidR="00B50D5D" w:rsidTr="006F2866">
        <w:tc>
          <w:tcPr>
            <w:tcW w:w="9629" w:type="dxa"/>
          </w:tcPr>
          <w:p w:rsidR="00B50D5D" w:rsidRPr="00FF11C1" w:rsidRDefault="00B50D5D" w:rsidP="006F2866">
            <w:pPr>
              <w:rPr>
                <w:b/>
              </w:rPr>
            </w:pPr>
            <w:r w:rsidRPr="00FF11C1">
              <w:rPr>
                <w:b/>
              </w:rPr>
              <w:t>Pre-conditions:</w:t>
            </w:r>
          </w:p>
          <w:p w:rsidR="00BA4F65" w:rsidRPr="00B50D5D" w:rsidRDefault="0058450C" w:rsidP="006F1C34">
            <w:pPr>
              <w:ind w:left="596"/>
            </w:pPr>
            <w:r>
              <w:t xml:space="preserve">User </w:t>
            </w:r>
            <w:r w:rsidR="00BA4F65">
              <w:t>has already registerd an account</w:t>
            </w:r>
            <w:r w:rsidR="00653EDE">
              <w:t xml:space="preserve">. </w:t>
            </w:r>
            <w:r w:rsidR="00653EDE" w:rsidRPr="00653EDE">
              <w:t>Information required</w:t>
            </w:r>
            <w:r w:rsidR="00691D4A">
              <w:t>: email, p</w:t>
            </w:r>
            <w:r w:rsidR="00653EDE">
              <w:t>assword</w:t>
            </w:r>
            <w:r w:rsidR="00BA4F65">
              <w:tab/>
            </w:r>
          </w:p>
        </w:tc>
      </w:tr>
      <w:tr w:rsidR="00B50D5D" w:rsidTr="006F2866">
        <w:tc>
          <w:tcPr>
            <w:tcW w:w="9629" w:type="dxa"/>
          </w:tcPr>
          <w:p w:rsidR="00B50D5D" w:rsidRPr="00FF11C1" w:rsidRDefault="00B50D5D" w:rsidP="006F2866">
            <w:pPr>
              <w:rPr>
                <w:b/>
              </w:rPr>
            </w:pPr>
            <w:r w:rsidRPr="00FF11C1">
              <w:rPr>
                <w:b/>
              </w:rPr>
              <w:t>Post-conditions:</w:t>
            </w:r>
          </w:p>
          <w:p w:rsidR="00B50D5D" w:rsidRPr="00B50D5D" w:rsidRDefault="000F3291" w:rsidP="006F1C34">
            <w:pPr>
              <w:ind w:left="596"/>
            </w:pPr>
            <w:r>
              <w:t>A session is created for this user</w:t>
            </w:r>
          </w:p>
        </w:tc>
      </w:tr>
      <w:tr w:rsidR="002337C7" w:rsidTr="006F2866">
        <w:tc>
          <w:tcPr>
            <w:tcW w:w="9629" w:type="dxa"/>
          </w:tcPr>
          <w:p w:rsidR="002337C7" w:rsidRPr="00FF11C1" w:rsidRDefault="002337C7" w:rsidP="006F2866">
            <w:pPr>
              <w:rPr>
                <w:b/>
              </w:rPr>
            </w:pPr>
            <w:r w:rsidRPr="00FF11C1">
              <w:rPr>
                <w:b/>
              </w:rPr>
              <w:t>Main Scenario: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827"/>
              <w:gridCol w:w="4276"/>
            </w:tblGrid>
            <w:tr w:rsidR="006F1C34" w:rsidTr="001F224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6F1C34" w:rsidRDefault="001F224A" w:rsidP="006F1C34">
                  <w:r>
                    <w:t>Step</w:t>
                  </w:r>
                </w:p>
              </w:tc>
              <w:tc>
                <w:tcPr>
                  <w:tcW w:w="3827" w:type="dxa"/>
                </w:tcPr>
                <w:p w:rsidR="006F1C34" w:rsidRDefault="001F224A" w:rsidP="006F1C34">
                  <w:r>
                    <w:t>Action</w:t>
                  </w:r>
                </w:p>
              </w:tc>
              <w:tc>
                <w:tcPr>
                  <w:tcW w:w="4276" w:type="dxa"/>
                </w:tcPr>
                <w:p w:rsidR="006F1C34" w:rsidRDefault="001F224A" w:rsidP="006F1C34">
                  <w:r>
                    <w:t xml:space="preserve">Response </w:t>
                  </w:r>
                </w:p>
              </w:tc>
            </w:tr>
            <w:tr w:rsidR="006F1C34" w:rsidTr="001F224A">
              <w:tc>
                <w:tcPr>
                  <w:tcW w:w="704" w:type="dxa"/>
                </w:tcPr>
                <w:p w:rsidR="006F1C34" w:rsidRDefault="00540541" w:rsidP="006F1C34">
                  <w:r>
                    <w:sym w:font="Wingdings" w:char="F081"/>
                  </w:r>
                </w:p>
              </w:tc>
              <w:tc>
                <w:tcPr>
                  <w:tcW w:w="3827" w:type="dxa"/>
                </w:tcPr>
                <w:p w:rsidR="00E26059" w:rsidRDefault="00540541" w:rsidP="00A61C20">
                  <w:r w:rsidRPr="00540541">
                    <w:t xml:space="preserve">Input information; </w:t>
                  </w:r>
                </w:p>
                <w:p w:rsidR="006F1C34" w:rsidRDefault="00E26059" w:rsidP="00A61C20">
                  <w:r>
                    <w:t>C</w:t>
                  </w:r>
                  <w:r w:rsidR="005C17BA" w:rsidRPr="00540541">
                    <w:t xml:space="preserve">lick </w:t>
                  </w:r>
                  <w:r w:rsidR="00540541" w:rsidRPr="00540541">
                    <w:t xml:space="preserve">on </w:t>
                  </w:r>
                  <w:r w:rsidR="00A61C20">
                    <w:t>button</w:t>
                  </w:r>
                  <w:r w:rsidR="00540541" w:rsidRPr="00540541">
                    <w:t xml:space="preserve"> Login</w:t>
                  </w:r>
                </w:p>
              </w:tc>
              <w:tc>
                <w:tcPr>
                  <w:tcW w:w="4276" w:type="dxa"/>
                </w:tcPr>
                <w:p w:rsidR="006F1C34" w:rsidRDefault="00A61C20" w:rsidP="006F1C34">
                  <w:r>
                    <w:t>Redirect to Statistic page</w:t>
                  </w:r>
                </w:p>
                <w:p w:rsidR="00B11F53" w:rsidRDefault="00B11F53" w:rsidP="006F1C34">
                  <w:pPr>
                    <w:rPr>
                      <w:b/>
                    </w:rPr>
                  </w:pPr>
                  <w:r w:rsidRPr="00FF11C1">
                    <w:rPr>
                      <w:b/>
                    </w:rPr>
                    <w:t>Exceptions</w:t>
                  </w:r>
                  <w:r>
                    <w:rPr>
                      <w:b/>
                    </w:rPr>
                    <w:t>:</w:t>
                  </w:r>
                </w:p>
                <w:p w:rsidR="00B11F53" w:rsidRDefault="00B11F53" w:rsidP="00B11F53">
                  <w:r>
                    <w:t>Show error message:</w:t>
                  </w:r>
                </w:p>
                <w:p w:rsidR="00B11F53" w:rsidRDefault="00B11F53" w:rsidP="00B11F53">
                  <w:pPr>
                    <w:pStyle w:val="ListParagraph"/>
                    <w:numPr>
                      <w:ilvl w:val="0"/>
                      <w:numId w:val="4"/>
                    </w:numPr>
                    <w:spacing w:before="40"/>
                    <w:ind w:left="459"/>
                  </w:pPr>
                  <w:r>
                    <w:t>Account is not exist</w:t>
                  </w:r>
                </w:p>
                <w:p w:rsidR="00B34807" w:rsidRPr="00B34807" w:rsidRDefault="00B11F53" w:rsidP="00B34807">
                  <w:pPr>
                    <w:pStyle w:val="ListParagraph"/>
                    <w:numPr>
                      <w:ilvl w:val="0"/>
                      <w:numId w:val="4"/>
                    </w:numPr>
                    <w:spacing w:before="40"/>
                    <w:ind w:left="459"/>
                  </w:pPr>
                  <w:r w:rsidRPr="00B11F53">
                    <w:t>Wrong password</w:t>
                  </w:r>
                </w:p>
              </w:tc>
            </w:tr>
          </w:tbl>
          <w:p w:rsidR="002337C7" w:rsidRPr="00B50D5D" w:rsidRDefault="002337C7" w:rsidP="006F1C34">
            <w:pPr>
              <w:ind w:left="596"/>
            </w:pPr>
          </w:p>
        </w:tc>
      </w:tr>
      <w:tr w:rsidR="002337C7" w:rsidTr="006F2866">
        <w:tc>
          <w:tcPr>
            <w:tcW w:w="9629" w:type="dxa"/>
          </w:tcPr>
          <w:p w:rsidR="002337C7" w:rsidRPr="00FF11C1" w:rsidRDefault="002337C7" w:rsidP="006F2866">
            <w:pPr>
              <w:rPr>
                <w:b/>
              </w:rPr>
            </w:pPr>
            <w:r w:rsidRPr="00FF11C1">
              <w:rPr>
                <w:b/>
              </w:rPr>
              <w:t>Alternative Scenario</w:t>
            </w:r>
            <w:r w:rsidR="00554E0D">
              <w:rPr>
                <w:b/>
              </w:rPr>
              <w:t>s</w:t>
            </w:r>
            <w:r w:rsidRPr="00FF11C1">
              <w:rPr>
                <w:b/>
              </w:rPr>
              <w:t>:</w:t>
            </w:r>
          </w:p>
          <w:p w:rsidR="002337C7" w:rsidRPr="002337C7" w:rsidRDefault="0053112D" w:rsidP="0053112D">
            <w:pPr>
              <w:ind w:left="596"/>
            </w:pPr>
            <w:r>
              <w:t>N/A</w:t>
            </w:r>
          </w:p>
        </w:tc>
      </w:tr>
      <w:tr w:rsidR="002337C7" w:rsidTr="006F2866">
        <w:tc>
          <w:tcPr>
            <w:tcW w:w="9629" w:type="dxa"/>
          </w:tcPr>
          <w:p w:rsidR="002337C7" w:rsidRPr="00FF11C1" w:rsidRDefault="002337C7" w:rsidP="006F2866">
            <w:pPr>
              <w:rPr>
                <w:b/>
              </w:rPr>
            </w:pPr>
            <w:r w:rsidRPr="00FF11C1">
              <w:rPr>
                <w:b/>
              </w:rPr>
              <w:t>Business Rules:</w:t>
            </w:r>
          </w:p>
          <w:p w:rsidR="002337C7" w:rsidRPr="002337C7" w:rsidRDefault="00CF3F63" w:rsidP="00CF3F63">
            <w:pPr>
              <w:ind w:left="596"/>
            </w:pPr>
            <w:r>
              <w:t>Session will expire after 30 minutes</w:t>
            </w:r>
          </w:p>
        </w:tc>
      </w:tr>
    </w:tbl>
    <w:p w:rsidR="0050016E" w:rsidRDefault="0050016E" w:rsidP="0050016E"/>
    <w:p w:rsidR="00604B32" w:rsidRDefault="00604B32" w:rsidP="00523115">
      <w:pPr>
        <w:pStyle w:val="Heading3"/>
      </w:pPr>
      <w:r>
        <w:t>Logout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F477E1" w:rsidRPr="005E233A" w:rsidTr="00F477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29" w:type="dxa"/>
          </w:tcPr>
          <w:p w:rsidR="00F477E1" w:rsidRPr="005E233A" w:rsidRDefault="00F477E1" w:rsidP="00F477E1">
            <w:pPr>
              <w:spacing w:before="240" w:after="240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Logout</w:t>
            </w:r>
            <w:r w:rsidRPr="005E233A">
              <w:rPr>
                <w:caps/>
                <w:sz w:val="28"/>
                <w:szCs w:val="28"/>
              </w:rPr>
              <w:t xml:space="preserve"> specification</w:t>
            </w:r>
          </w:p>
        </w:tc>
      </w:tr>
      <w:tr w:rsidR="00F477E1" w:rsidTr="00F477E1">
        <w:tc>
          <w:tcPr>
            <w:tcW w:w="9629" w:type="dxa"/>
          </w:tcPr>
          <w:p w:rsidR="00F477E1" w:rsidRPr="00FF11C1" w:rsidRDefault="00F477E1" w:rsidP="00F477E1">
            <w:pPr>
              <w:rPr>
                <w:b/>
              </w:rPr>
            </w:pPr>
            <w:r w:rsidRPr="00FF11C1">
              <w:rPr>
                <w:b/>
              </w:rPr>
              <w:t>Actor:</w:t>
            </w:r>
          </w:p>
          <w:p w:rsidR="00F477E1" w:rsidRDefault="00F477E1" w:rsidP="00F477E1">
            <w:pPr>
              <w:ind w:left="596"/>
            </w:pPr>
            <w:r>
              <w:t>User</w:t>
            </w:r>
          </w:p>
        </w:tc>
      </w:tr>
      <w:tr w:rsidR="00F477E1" w:rsidTr="00F477E1">
        <w:tc>
          <w:tcPr>
            <w:tcW w:w="9629" w:type="dxa"/>
          </w:tcPr>
          <w:p w:rsidR="00F477E1" w:rsidRPr="00FF11C1" w:rsidRDefault="00F477E1" w:rsidP="00F477E1">
            <w:pPr>
              <w:rPr>
                <w:b/>
              </w:rPr>
            </w:pPr>
            <w:r w:rsidRPr="00FF11C1">
              <w:rPr>
                <w:b/>
              </w:rPr>
              <w:t>Summary:</w:t>
            </w:r>
          </w:p>
          <w:p w:rsidR="00F477E1" w:rsidRDefault="00F477E1" w:rsidP="00692F23">
            <w:pPr>
              <w:ind w:left="596"/>
            </w:pPr>
            <w:r>
              <w:t xml:space="preserve">User </w:t>
            </w:r>
            <w:r w:rsidR="00692F23">
              <w:t>logout</w:t>
            </w:r>
            <w:r>
              <w:t xml:space="preserve"> </w:t>
            </w:r>
            <w:r w:rsidR="00692F23">
              <w:t>from</w:t>
            </w:r>
            <w:r>
              <w:t xml:space="preserve"> application</w:t>
            </w:r>
          </w:p>
        </w:tc>
      </w:tr>
      <w:tr w:rsidR="00F477E1" w:rsidTr="00F477E1">
        <w:tc>
          <w:tcPr>
            <w:tcW w:w="9629" w:type="dxa"/>
          </w:tcPr>
          <w:p w:rsidR="00F477E1" w:rsidRPr="00FF11C1" w:rsidRDefault="00F477E1" w:rsidP="00F477E1">
            <w:pPr>
              <w:rPr>
                <w:b/>
              </w:rPr>
            </w:pPr>
            <w:r w:rsidRPr="00FF11C1">
              <w:rPr>
                <w:b/>
              </w:rPr>
              <w:t>Triggers:</w:t>
            </w:r>
          </w:p>
          <w:p w:rsidR="00F477E1" w:rsidRPr="0067639B" w:rsidRDefault="00692F23" w:rsidP="00F477E1">
            <w:pPr>
              <w:ind w:left="596"/>
            </w:pPr>
            <w:r>
              <w:t xml:space="preserve">Click on </w:t>
            </w:r>
            <w:r w:rsidR="00DF0AE2">
              <w:t>link Logout</w:t>
            </w:r>
            <w:r w:rsidR="00C948D5">
              <w:t xml:space="preserve"> on page header</w:t>
            </w:r>
          </w:p>
        </w:tc>
      </w:tr>
      <w:tr w:rsidR="00F477E1" w:rsidTr="00F477E1">
        <w:tc>
          <w:tcPr>
            <w:tcW w:w="9629" w:type="dxa"/>
          </w:tcPr>
          <w:p w:rsidR="00F477E1" w:rsidRPr="00FF11C1" w:rsidRDefault="00F477E1" w:rsidP="00F477E1">
            <w:pPr>
              <w:rPr>
                <w:b/>
              </w:rPr>
            </w:pPr>
            <w:r w:rsidRPr="00FF11C1">
              <w:rPr>
                <w:b/>
              </w:rPr>
              <w:t>Pre-conditions:</w:t>
            </w:r>
          </w:p>
          <w:p w:rsidR="00F477E1" w:rsidRPr="00B50D5D" w:rsidRDefault="00F477E1" w:rsidP="00C948D5">
            <w:pPr>
              <w:ind w:left="596"/>
            </w:pPr>
            <w:r>
              <w:t>User has already</w:t>
            </w:r>
            <w:r w:rsidR="00C948D5">
              <w:t xml:space="preserve"> login to application</w:t>
            </w:r>
            <w:r>
              <w:tab/>
            </w:r>
          </w:p>
        </w:tc>
      </w:tr>
      <w:tr w:rsidR="00F477E1" w:rsidTr="00F477E1">
        <w:tc>
          <w:tcPr>
            <w:tcW w:w="9629" w:type="dxa"/>
          </w:tcPr>
          <w:p w:rsidR="00F477E1" w:rsidRPr="00FF11C1" w:rsidRDefault="00F477E1" w:rsidP="00F477E1">
            <w:pPr>
              <w:rPr>
                <w:b/>
              </w:rPr>
            </w:pPr>
            <w:r w:rsidRPr="00FF11C1">
              <w:rPr>
                <w:b/>
              </w:rPr>
              <w:t>Post-conditions:</w:t>
            </w:r>
          </w:p>
          <w:p w:rsidR="00F477E1" w:rsidRPr="00B50D5D" w:rsidRDefault="00A622B7" w:rsidP="00C948D5">
            <w:pPr>
              <w:ind w:left="596"/>
            </w:pPr>
            <w:r>
              <w:t>Current</w:t>
            </w:r>
            <w:r w:rsidR="00F477E1">
              <w:t xml:space="preserve"> session </w:t>
            </w:r>
            <w:r w:rsidR="00C948D5">
              <w:t xml:space="preserve">will be </w:t>
            </w:r>
            <w:r>
              <w:t>clear</w:t>
            </w:r>
          </w:p>
        </w:tc>
      </w:tr>
      <w:tr w:rsidR="00F477E1" w:rsidTr="00F477E1">
        <w:tc>
          <w:tcPr>
            <w:tcW w:w="9629" w:type="dxa"/>
          </w:tcPr>
          <w:p w:rsidR="00F477E1" w:rsidRPr="00FF11C1" w:rsidRDefault="00F477E1" w:rsidP="00F477E1">
            <w:pPr>
              <w:rPr>
                <w:b/>
              </w:rPr>
            </w:pPr>
            <w:r w:rsidRPr="00FF11C1">
              <w:rPr>
                <w:b/>
              </w:rPr>
              <w:lastRenderedPageBreak/>
              <w:t>Main Scenario: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827"/>
              <w:gridCol w:w="4276"/>
            </w:tblGrid>
            <w:tr w:rsidR="00F477E1" w:rsidTr="00F477E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F477E1" w:rsidRDefault="00F477E1" w:rsidP="00F477E1">
                  <w:r>
                    <w:t>Step</w:t>
                  </w:r>
                </w:p>
              </w:tc>
              <w:tc>
                <w:tcPr>
                  <w:tcW w:w="3827" w:type="dxa"/>
                </w:tcPr>
                <w:p w:rsidR="00F477E1" w:rsidRDefault="00F477E1" w:rsidP="00F477E1">
                  <w:r>
                    <w:t>Action</w:t>
                  </w:r>
                </w:p>
              </w:tc>
              <w:tc>
                <w:tcPr>
                  <w:tcW w:w="4276" w:type="dxa"/>
                </w:tcPr>
                <w:p w:rsidR="00F477E1" w:rsidRDefault="00F477E1" w:rsidP="00F477E1">
                  <w:r>
                    <w:t xml:space="preserve">Response </w:t>
                  </w:r>
                </w:p>
              </w:tc>
            </w:tr>
            <w:tr w:rsidR="00F477E1" w:rsidTr="00F477E1">
              <w:tc>
                <w:tcPr>
                  <w:tcW w:w="704" w:type="dxa"/>
                </w:tcPr>
                <w:p w:rsidR="00F477E1" w:rsidRDefault="00F477E1" w:rsidP="00F477E1">
                  <w:r>
                    <w:sym w:font="Wingdings" w:char="F081"/>
                  </w:r>
                </w:p>
              </w:tc>
              <w:tc>
                <w:tcPr>
                  <w:tcW w:w="3827" w:type="dxa"/>
                </w:tcPr>
                <w:p w:rsidR="00F477E1" w:rsidRDefault="001D41B7" w:rsidP="00F477E1">
                  <w:r w:rsidRPr="001D41B7">
                    <w:t>Click on link Logout</w:t>
                  </w:r>
                </w:p>
              </w:tc>
              <w:tc>
                <w:tcPr>
                  <w:tcW w:w="4276" w:type="dxa"/>
                </w:tcPr>
                <w:p w:rsidR="00F477E1" w:rsidRDefault="00F477E1" w:rsidP="001D41B7">
                  <w:r>
                    <w:t xml:space="preserve">Redirect to </w:t>
                  </w:r>
                  <w:r w:rsidR="001D41B7">
                    <w:t>Login page</w:t>
                  </w:r>
                </w:p>
              </w:tc>
            </w:tr>
          </w:tbl>
          <w:p w:rsidR="00F477E1" w:rsidRPr="00B50D5D" w:rsidRDefault="00F477E1" w:rsidP="00F477E1">
            <w:pPr>
              <w:ind w:left="596"/>
            </w:pPr>
          </w:p>
        </w:tc>
      </w:tr>
      <w:tr w:rsidR="00F477E1" w:rsidTr="00F477E1">
        <w:tc>
          <w:tcPr>
            <w:tcW w:w="9629" w:type="dxa"/>
          </w:tcPr>
          <w:p w:rsidR="00F477E1" w:rsidRPr="00FF11C1" w:rsidRDefault="00F477E1" w:rsidP="00F477E1">
            <w:pPr>
              <w:rPr>
                <w:b/>
              </w:rPr>
            </w:pPr>
            <w:r w:rsidRPr="00FF11C1">
              <w:rPr>
                <w:b/>
              </w:rPr>
              <w:t>Alternative Scenario</w:t>
            </w:r>
            <w:r w:rsidR="00554E0D">
              <w:rPr>
                <w:b/>
              </w:rPr>
              <w:t>s</w:t>
            </w:r>
            <w:r w:rsidRPr="00FF11C1">
              <w:rPr>
                <w:b/>
              </w:rPr>
              <w:t>:</w:t>
            </w:r>
          </w:p>
          <w:p w:rsidR="00F477E1" w:rsidRPr="002337C7" w:rsidRDefault="0053112D" w:rsidP="0053112D">
            <w:pPr>
              <w:ind w:left="596"/>
            </w:pPr>
            <w:r>
              <w:t>N/A</w:t>
            </w:r>
          </w:p>
        </w:tc>
      </w:tr>
      <w:tr w:rsidR="00F477E1" w:rsidTr="00F477E1">
        <w:tc>
          <w:tcPr>
            <w:tcW w:w="9629" w:type="dxa"/>
          </w:tcPr>
          <w:p w:rsidR="00F477E1" w:rsidRPr="00FF11C1" w:rsidRDefault="00F477E1" w:rsidP="00F477E1">
            <w:pPr>
              <w:rPr>
                <w:b/>
              </w:rPr>
            </w:pPr>
            <w:r w:rsidRPr="00FF11C1">
              <w:rPr>
                <w:b/>
              </w:rPr>
              <w:t>Business Rules:</w:t>
            </w:r>
          </w:p>
          <w:p w:rsidR="00F477E1" w:rsidRPr="002337C7" w:rsidRDefault="0053112D" w:rsidP="00F477E1">
            <w:pPr>
              <w:ind w:left="596"/>
            </w:pPr>
            <w:r>
              <w:t>N/A</w:t>
            </w:r>
          </w:p>
        </w:tc>
      </w:tr>
    </w:tbl>
    <w:p w:rsidR="00B62803" w:rsidRDefault="00B62803" w:rsidP="00D97A5E">
      <w:pPr>
        <w:pStyle w:val="Heading2"/>
        <w:spacing w:before="240"/>
      </w:pPr>
      <w:r>
        <w:t>Account</w:t>
      </w:r>
    </w:p>
    <w:p w:rsidR="00457ED0" w:rsidRDefault="00457ED0" w:rsidP="00F73B31">
      <w:pPr>
        <w:pStyle w:val="Heading3"/>
      </w:pPr>
      <w:r>
        <w:t>Register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1C13A6" w:rsidRPr="005E233A" w:rsidTr="00F477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29" w:type="dxa"/>
          </w:tcPr>
          <w:p w:rsidR="001C13A6" w:rsidRPr="005E233A" w:rsidRDefault="001C13A6" w:rsidP="00F477E1">
            <w:pPr>
              <w:spacing w:before="240" w:after="240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Register</w:t>
            </w:r>
            <w:r w:rsidRPr="005E233A">
              <w:rPr>
                <w:caps/>
                <w:sz w:val="28"/>
                <w:szCs w:val="28"/>
              </w:rPr>
              <w:t xml:space="preserve"> specification</w:t>
            </w:r>
          </w:p>
        </w:tc>
      </w:tr>
      <w:tr w:rsidR="001C13A6" w:rsidTr="00F477E1">
        <w:tc>
          <w:tcPr>
            <w:tcW w:w="9629" w:type="dxa"/>
          </w:tcPr>
          <w:p w:rsidR="001C13A6" w:rsidRPr="00FF11C1" w:rsidRDefault="001C13A6" w:rsidP="00F477E1">
            <w:pPr>
              <w:rPr>
                <w:b/>
              </w:rPr>
            </w:pPr>
            <w:r w:rsidRPr="00FF11C1">
              <w:rPr>
                <w:b/>
              </w:rPr>
              <w:t>Actor:</w:t>
            </w:r>
          </w:p>
          <w:p w:rsidR="001C13A6" w:rsidRDefault="001C13A6" w:rsidP="00F477E1">
            <w:pPr>
              <w:ind w:left="596"/>
            </w:pPr>
            <w:r>
              <w:t>User</w:t>
            </w:r>
          </w:p>
        </w:tc>
      </w:tr>
      <w:tr w:rsidR="001C13A6" w:rsidTr="00F477E1">
        <w:tc>
          <w:tcPr>
            <w:tcW w:w="9629" w:type="dxa"/>
          </w:tcPr>
          <w:p w:rsidR="001C13A6" w:rsidRPr="00FF11C1" w:rsidRDefault="001C13A6" w:rsidP="00F477E1">
            <w:pPr>
              <w:rPr>
                <w:b/>
              </w:rPr>
            </w:pPr>
            <w:r w:rsidRPr="00FF11C1">
              <w:rPr>
                <w:b/>
              </w:rPr>
              <w:t>Summary:</w:t>
            </w:r>
          </w:p>
          <w:p w:rsidR="001C13A6" w:rsidRDefault="001C13A6" w:rsidP="00306515">
            <w:pPr>
              <w:ind w:left="596"/>
            </w:pPr>
            <w:r>
              <w:t xml:space="preserve">User </w:t>
            </w:r>
            <w:r w:rsidR="00306515">
              <w:t>register a new account</w:t>
            </w:r>
          </w:p>
        </w:tc>
      </w:tr>
      <w:tr w:rsidR="001C13A6" w:rsidTr="00F477E1">
        <w:tc>
          <w:tcPr>
            <w:tcW w:w="9629" w:type="dxa"/>
          </w:tcPr>
          <w:p w:rsidR="001C13A6" w:rsidRPr="00FF11C1" w:rsidRDefault="001C13A6" w:rsidP="00F477E1">
            <w:pPr>
              <w:rPr>
                <w:b/>
              </w:rPr>
            </w:pPr>
            <w:r w:rsidRPr="00FF11C1">
              <w:rPr>
                <w:b/>
              </w:rPr>
              <w:t>Triggers:</w:t>
            </w:r>
          </w:p>
          <w:p w:rsidR="001C13A6" w:rsidRPr="0067639B" w:rsidRDefault="00306515" w:rsidP="0024414E">
            <w:pPr>
              <w:ind w:left="596"/>
            </w:pPr>
            <w:r>
              <w:t>Click on link Register on Login page</w:t>
            </w:r>
          </w:p>
        </w:tc>
      </w:tr>
      <w:tr w:rsidR="001C13A6" w:rsidTr="00F477E1">
        <w:tc>
          <w:tcPr>
            <w:tcW w:w="9629" w:type="dxa"/>
          </w:tcPr>
          <w:p w:rsidR="001C13A6" w:rsidRPr="00FF11C1" w:rsidRDefault="001C13A6" w:rsidP="00F477E1">
            <w:pPr>
              <w:rPr>
                <w:b/>
              </w:rPr>
            </w:pPr>
            <w:r w:rsidRPr="00FF11C1">
              <w:rPr>
                <w:b/>
              </w:rPr>
              <w:t>Pre-conditions:</w:t>
            </w:r>
          </w:p>
          <w:p w:rsidR="001C13A6" w:rsidRPr="00B50D5D" w:rsidRDefault="001C13A6" w:rsidP="008B7444">
            <w:pPr>
              <w:ind w:left="596"/>
            </w:pPr>
            <w:r w:rsidRPr="00653EDE">
              <w:t>Information required</w:t>
            </w:r>
            <w:r>
              <w:t xml:space="preserve">: </w:t>
            </w:r>
            <w:r w:rsidR="00691D4A">
              <w:t>n</w:t>
            </w:r>
            <w:r w:rsidR="008B7444">
              <w:t>ame</w:t>
            </w:r>
            <w:r>
              <w:t xml:space="preserve">, </w:t>
            </w:r>
            <w:r w:rsidR="00691D4A">
              <w:t>e</w:t>
            </w:r>
            <w:r w:rsidR="008B7444">
              <w:t>mail</w:t>
            </w:r>
            <w:r>
              <w:tab/>
            </w:r>
          </w:p>
        </w:tc>
      </w:tr>
      <w:tr w:rsidR="001C13A6" w:rsidTr="00F477E1">
        <w:tc>
          <w:tcPr>
            <w:tcW w:w="9629" w:type="dxa"/>
          </w:tcPr>
          <w:p w:rsidR="001C13A6" w:rsidRPr="00FF11C1" w:rsidRDefault="001C13A6" w:rsidP="00F477E1">
            <w:pPr>
              <w:rPr>
                <w:b/>
              </w:rPr>
            </w:pPr>
            <w:r w:rsidRPr="00FF11C1">
              <w:rPr>
                <w:b/>
              </w:rPr>
              <w:t>Post-conditions:</w:t>
            </w:r>
          </w:p>
          <w:p w:rsidR="001C13A6" w:rsidRPr="00B50D5D" w:rsidRDefault="008B7444" w:rsidP="00F477E1">
            <w:pPr>
              <w:ind w:left="596"/>
            </w:pPr>
            <w:r w:rsidRPr="008B7444">
              <w:t>Confirm email</w:t>
            </w:r>
            <w:r>
              <w:t xml:space="preserve"> with password</w:t>
            </w:r>
            <w:r w:rsidRPr="008B7444">
              <w:t xml:space="preserve"> is sent </w:t>
            </w:r>
            <w:r w:rsidR="005001EF" w:rsidRPr="008B7444">
              <w:t>success</w:t>
            </w:r>
            <w:r w:rsidR="005001EF">
              <w:t>fully</w:t>
            </w:r>
          </w:p>
        </w:tc>
      </w:tr>
      <w:tr w:rsidR="001C13A6" w:rsidTr="00F477E1">
        <w:tc>
          <w:tcPr>
            <w:tcW w:w="9629" w:type="dxa"/>
          </w:tcPr>
          <w:p w:rsidR="001C13A6" w:rsidRPr="00FF11C1" w:rsidRDefault="001C13A6" w:rsidP="00F477E1">
            <w:pPr>
              <w:rPr>
                <w:b/>
              </w:rPr>
            </w:pPr>
            <w:r w:rsidRPr="00FF11C1">
              <w:rPr>
                <w:b/>
              </w:rPr>
              <w:t>Main Scenario: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827"/>
              <w:gridCol w:w="4276"/>
            </w:tblGrid>
            <w:tr w:rsidR="001C13A6" w:rsidTr="00F477E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1C13A6" w:rsidRDefault="001C13A6" w:rsidP="00F477E1">
                  <w:r>
                    <w:t>Step</w:t>
                  </w:r>
                </w:p>
              </w:tc>
              <w:tc>
                <w:tcPr>
                  <w:tcW w:w="3827" w:type="dxa"/>
                </w:tcPr>
                <w:p w:rsidR="001C13A6" w:rsidRDefault="001C13A6" w:rsidP="00F477E1">
                  <w:r>
                    <w:t>Action</w:t>
                  </w:r>
                </w:p>
              </w:tc>
              <w:tc>
                <w:tcPr>
                  <w:tcW w:w="4276" w:type="dxa"/>
                </w:tcPr>
                <w:p w:rsidR="001C13A6" w:rsidRDefault="001C13A6" w:rsidP="00F477E1">
                  <w:r>
                    <w:t xml:space="preserve">Response </w:t>
                  </w:r>
                </w:p>
              </w:tc>
            </w:tr>
            <w:tr w:rsidR="0024414E" w:rsidTr="00F477E1">
              <w:tc>
                <w:tcPr>
                  <w:tcW w:w="704" w:type="dxa"/>
                </w:tcPr>
                <w:p w:rsidR="0024414E" w:rsidRDefault="0024414E" w:rsidP="0024414E">
                  <w:r>
                    <w:sym w:font="Wingdings" w:char="F081"/>
                  </w:r>
                </w:p>
              </w:tc>
              <w:tc>
                <w:tcPr>
                  <w:tcW w:w="3827" w:type="dxa"/>
                </w:tcPr>
                <w:p w:rsidR="0024414E" w:rsidRDefault="0024414E" w:rsidP="0024414E">
                  <w:r>
                    <w:t>Click on link Register on Login page</w:t>
                  </w:r>
                </w:p>
              </w:tc>
              <w:tc>
                <w:tcPr>
                  <w:tcW w:w="4276" w:type="dxa"/>
                </w:tcPr>
                <w:p w:rsidR="0024414E" w:rsidRPr="00C665E1" w:rsidRDefault="0024414E" w:rsidP="0024414E">
                  <w:r>
                    <w:t>Redirect to Register page</w:t>
                  </w:r>
                </w:p>
              </w:tc>
            </w:tr>
            <w:tr w:rsidR="0024414E" w:rsidTr="00F477E1">
              <w:tc>
                <w:tcPr>
                  <w:tcW w:w="704" w:type="dxa"/>
                </w:tcPr>
                <w:p w:rsidR="0024414E" w:rsidRDefault="0024414E" w:rsidP="0024414E">
                  <w:r>
                    <w:sym w:font="Wingdings" w:char="F082"/>
                  </w:r>
                </w:p>
              </w:tc>
              <w:tc>
                <w:tcPr>
                  <w:tcW w:w="3827" w:type="dxa"/>
                </w:tcPr>
                <w:p w:rsidR="0024414E" w:rsidRDefault="0024414E" w:rsidP="0024414E">
                  <w:r>
                    <w:t xml:space="preserve">Input information; </w:t>
                  </w:r>
                </w:p>
                <w:p w:rsidR="0024414E" w:rsidRDefault="0024414E" w:rsidP="0024414E">
                  <w:r>
                    <w:t>C</w:t>
                  </w:r>
                  <w:r w:rsidRPr="00540541">
                    <w:t xml:space="preserve">lick on </w:t>
                  </w:r>
                  <w:r>
                    <w:t>button</w:t>
                  </w:r>
                  <w:r w:rsidRPr="00540541">
                    <w:t xml:space="preserve"> </w:t>
                  </w:r>
                  <w:r>
                    <w:t>Register</w:t>
                  </w:r>
                </w:p>
              </w:tc>
              <w:tc>
                <w:tcPr>
                  <w:tcW w:w="4276" w:type="dxa"/>
                </w:tcPr>
                <w:p w:rsidR="0024414E" w:rsidRDefault="0024414E" w:rsidP="0024414E">
                  <w:r w:rsidRPr="00C665E1">
                    <w:t>Show message</w:t>
                  </w:r>
                  <w:r>
                    <w:t>:</w:t>
                  </w:r>
                </w:p>
                <w:p w:rsidR="0024414E" w:rsidRPr="002269C5" w:rsidRDefault="0024414E" w:rsidP="0024414E">
                  <w:pPr>
                    <w:pStyle w:val="ListParagraph"/>
                    <w:numPr>
                      <w:ilvl w:val="0"/>
                      <w:numId w:val="4"/>
                    </w:numPr>
                    <w:spacing w:before="40"/>
                    <w:ind w:left="459"/>
                  </w:pPr>
                  <w:r>
                    <w:t>Thanks for registration, please check yours email to see password</w:t>
                  </w:r>
                </w:p>
                <w:p w:rsidR="0024414E" w:rsidRDefault="0024414E" w:rsidP="0024414E">
                  <w:pPr>
                    <w:rPr>
                      <w:b/>
                    </w:rPr>
                  </w:pPr>
                  <w:r w:rsidRPr="00FF11C1">
                    <w:rPr>
                      <w:b/>
                    </w:rPr>
                    <w:t>Exceptions</w:t>
                  </w:r>
                  <w:r>
                    <w:rPr>
                      <w:b/>
                    </w:rPr>
                    <w:t>:</w:t>
                  </w:r>
                </w:p>
                <w:p w:rsidR="0024414E" w:rsidRDefault="0024414E" w:rsidP="0024414E">
                  <w:r>
                    <w:t>Show error message:</w:t>
                  </w:r>
                </w:p>
                <w:p w:rsidR="0024414E" w:rsidRDefault="0024414E" w:rsidP="0024414E">
                  <w:pPr>
                    <w:pStyle w:val="ListParagraph"/>
                    <w:numPr>
                      <w:ilvl w:val="0"/>
                      <w:numId w:val="4"/>
                    </w:numPr>
                    <w:spacing w:before="40"/>
                    <w:ind w:left="459"/>
                  </w:pPr>
                  <w:r w:rsidRPr="002A26CD">
                    <w:t>Email is existed</w:t>
                  </w:r>
                </w:p>
                <w:p w:rsidR="0024414E" w:rsidRPr="00E82425" w:rsidRDefault="0024414E" w:rsidP="0024414E">
                  <w:pPr>
                    <w:pStyle w:val="ListParagraph"/>
                    <w:numPr>
                      <w:ilvl w:val="0"/>
                      <w:numId w:val="4"/>
                    </w:numPr>
                    <w:spacing w:before="40"/>
                    <w:ind w:left="459"/>
                  </w:pPr>
                  <w:r>
                    <w:t>Invalid Email</w:t>
                  </w:r>
                </w:p>
              </w:tc>
            </w:tr>
          </w:tbl>
          <w:p w:rsidR="001C13A6" w:rsidRPr="00B50D5D" w:rsidRDefault="001C13A6" w:rsidP="00F477E1">
            <w:pPr>
              <w:ind w:left="596"/>
            </w:pPr>
          </w:p>
        </w:tc>
      </w:tr>
      <w:tr w:rsidR="001C13A6" w:rsidTr="00F477E1">
        <w:tc>
          <w:tcPr>
            <w:tcW w:w="9629" w:type="dxa"/>
          </w:tcPr>
          <w:p w:rsidR="001C13A6" w:rsidRPr="00FF11C1" w:rsidRDefault="001C13A6" w:rsidP="00F477E1">
            <w:pPr>
              <w:rPr>
                <w:b/>
              </w:rPr>
            </w:pPr>
            <w:r w:rsidRPr="00FF11C1">
              <w:rPr>
                <w:b/>
              </w:rPr>
              <w:t>Alternative Scenario</w:t>
            </w:r>
            <w:r w:rsidR="00554E0D">
              <w:rPr>
                <w:b/>
              </w:rPr>
              <w:t>s</w:t>
            </w:r>
            <w:r w:rsidRPr="00FF11C1">
              <w:rPr>
                <w:b/>
              </w:rPr>
              <w:t>:</w:t>
            </w:r>
          </w:p>
          <w:p w:rsidR="001C13A6" w:rsidRPr="002337C7" w:rsidRDefault="002A26CD" w:rsidP="002A26CD">
            <w:pPr>
              <w:ind w:left="596"/>
            </w:pPr>
            <w:r>
              <w:t>N/A</w:t>
            </w:r>
          </w:p>
        </w:tc>
      </w:tr>
      <w:tr w:rsidR="001C13A6" w:rsidTr="00F477E1">
        <w:tc>
          <w:tcPr>
            <w:tcW w:w="9629" w:type="dxa"/>
          </w:tcPr>
          <w:p w:rsidR="001C13A6" w:rsidRPr="00FF11C1" w:rsidRDefault="001C13A6" w:rsidP="00F477E1">
            <w:pPr>
              <w:rPr>
                <w:b/>
              </w:rPr>
            </w:pPr>
            <w:r w:rsidRPr="00FF11C1">
              <w:rPr>
                <w:b/>
              </w:rPr>
              <w:t>Business Rules:</w:t>
            </w:r>
          </w:p>
          <w:p w:rsidR="005B73CC" w:rsidRDefault="00B637DD" w:rsidP="00F477E1">
            <w:pPr>
              <w:ind w:left="596"/>
            </w:pPr>
            <w:r>
              <w:t>Email</w:t>
            </w:r>
            <w:r w:rsidR="005B73CC">
              <w:t xml:space="preserve"> must contain character @</w:t>
            </w:r>
          </w:p>
          <w:p w:rsidR="001C13A6" w:rsidRPr="002337C7" w:rsidRDefault="008B7444" w:rsidP="00F477E1">
            <w:pPr>
              <w:ind w:left="596"/>
            </w:pPr>
            <w:r>
              <w:t>Password is random string with 8 characters</w:t>
            </w:r>
          </w:p>
        </w:tc>
      </w:tr>
    </w:tbl>
    <w:p w:rsidR="005B73CC" w:rsidRDefault="005B73CC" w:rsidP="008161AE"/>
    <w:p w:rsidR="00C66C54" w:rsidRDefault="00C66C54" w:rsidP="00CB1525">
      <w:pPr>
        <w:pStyle w:val="Heading3"/>
        <w:spacing w:before="240"/>
      </w:pPr>
      <w:r>
        <w:lastRenderedPageBreak/>
        <w:t>Update Info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1E012F" w:rsidRPr="005E233A" w:rsidTr="00C47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29" w:type="dxa"/>
          </w:tcPr>
          <w:p w:rsidR="001E012F" w:rsidRPr="005E233A" w:rsidRDefault="001E012F" w:rsidP="00C476FC">
            <w:pPr>
              <w:spacing w:before="240" w:after="240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Update Info</w:t>
            </w:r>
            <w:r w:rsidRPr="005E233A">
              <w:rPr>
                <w:caps/>
                <w:sz w:val="28"/>
                <w:szCs w:val="28"/>
              </w:rPr>
              <w:t xml:space="preserve"> specification</w:t>
            </w:r>
          </w:p>
        </w:tc>
      </w:tr>
      <w:tr w:rsidR="001E012F" w:rsidTr="00C476FC">
        <w:tc>
          <w:tcPr>
            <w:tcW w:w="9629" w:type="dxa"/>
          </w:tcPr>
          <w:p w:rsidR="001E012F" w:rsidRPr="00FF11C1" w:rsidRDefault="001E012F" w:rsidP="00C476FC">
            <w:pPr>
              <w:rPr>
                <w:b/>
              </w:rPr>
            </w:pPr>
            <w:r w:rsidRPr="00FF11C1">
              <w:rPr>
                <w:b/>
              </w:rPr>
              <w:t>Actor:</w:t>
            </w:r>
          </w:p>
          <w:p w:rsidR="001E012F" w:rsidRDefault="001E012F" w:rsidP="00C476FC">
            <w:pPr>
              <w:ind w:left="596"/>
            </w:pPr>
            <w:r>
              <w:t>User</w:t>
            </w:r>
          </w:p>
        </w:tc>
      </w:tr>
      <w:tr w:rsidR="001E012F" w:rsidTr="00C476FC">
        <w:tc>
          <w:tcPr>
            <w:tcW w:w="9629" w:type="dxa"/>
          </w:tcPr>
          <w:p w:rsidR="001E012F" w:rsidRPr="00FF11C1" w:rsidRDefault="001E012F" w:rsidP="00C476FC">
            <w:pPr>
              <w:rPr>
                <w:b/>
              </w:rPr>
            </w:pPr>
            <w:r w:rsidRPr="00FF11C1">
              <w:rPr>
                <w:b/>
              </w:rPr>
              <w:t>Summary:</w:t>
            </w:r>
          </w:p>
          <w:p w:rsidR="001E012F" w:rsidRDefault="001E012F" w:rsidP="00255101">
            <w:pPr>
              <w:ind w:left="596"/>
            </w:pPr>
            <w:r>
              <w:t xml:space="preserve">User </w:t>
            </w:r>
            <w:r w:rsidR="00255101">
              <w:t>edit</w:t>
            </w:r>
            <w:r>
              <w:t xml:space="preserve"> account</w:t>
            </w:r>
            <w:r w:rsidR="00255101">
              <w:t xml:space="preserve"> information</w:t>
            </w:r>
          </w:p>
        </w:tc>
      </w:tr>
      <w:tr w:rsidR="001E012F" w:rsidTr="00C476FC">
        <w:tc>
          <w:tcPr>
            <w:tcW w:w="9629" w:type="dxa"/>
          </w:tcPr>
          <w:p w:rsidR="001E012F" w:rsidRPr="00FF11C1" w:rsidRDefault="001E012F" w:rsidP="00C476FC">
            <w:pPr>
              <w:rPr>
                <w:b/>
              </w:rPr>
            </w:pPr>
            <w:r w:rsidRPr="00FF11C1">
              <w:rPr>
                <w:b/>
              </w:rPr>
              <w:t>Triggers:</w:t>
            </w:r>
          </w:p>
          <w:p w:rsidR="0064683F" w:rsidRPr="0067639B" w:rsidRDefault="001E012F" w:rsidP="008465F6">
            <w:pPr>
              <w:ind w:left="596"/>
            </w:pPr>
            <w:r>
              <w:t xml:space="preserve">Click on link </w:t>
            </w:r>
            <w:r w:rsidR="001B40CB">
              <w:t>Account</w:t>
            </w:r>
            <w:r>
              <w:t xml:space="preserve"> on page</w:t>
            </w:r>
            <w:r w:rsidR="001B40CB">
              <w:t xml:space="preserve"> header</w:t>
            </w:r>
          </w:p>
        </w:tc>
      </w:tr>
      <w:tr w:rsidR="001E012F" w:rsidTr="00C476FC">
        <w:tc>
          <w:tcPr>
            <w:tcW w:w="9629" w:type="dxa"/>
          </w:tcPr>
          <w:p w:rsidR="001E012F" w:rsidRPr="00FF11C1" w:rsidRDefault="001E012F" w:rsidP="00C476FC">
            <w:pPr>
              <w:rPr>
                <w:b/>
              </w:rPr>
            </w:pPr>
            <w:r w:rsidRPr="00FF11C1">
              <w:rPr>
                <w:b/>
              </w:rPr>
              <w:t>Pre-conditions:</w:t>
            </w:r>
          </w:p>
          <w:p w:rsidR="00C1253B" w:rsidRDefault="00C1253B" w:rsidP="00C476FC">
            <w:pPr>
              <w:ind w:left="596"/>
            </w:pPr>
            <w:r>
              <w:t xml:space="preserve">Change Name: </w:t>
            </w:r>
            <w:r w:rsidRPr="00653EDE">
              <w:t>Information required</w:t>
            </w:r>
            <w:r>
              <w:t>: name</w:t>
            </w:r>
          </w:p>
          <w:p w:rsidR="001E012F" w:rsidRDefault="00C1253B" w:rsidP="00C476FC">
            <w:pPr>
              <w:ind w:left="596"/>
            </w:pPr>
            <w:r>
              <w:t>Change Email:</w:t>
            </w:r>
            <w:r w:rsidRPr="00653EDE">
              <w:t xml:space="preserve"> Information required</w:t>
            </w:r>
            <w:r>
              <w:t>: email</w:t>
            </w:r>
          </w:p>
          <w:p w:rsidR="00C1253B" w:rsidRPr="00B50D5D" w:rsidRDefault="00C1253B" w:rsidP="00055684">
            <w:pPr>
              <w:ind w:left="596"/>
            </w:pPr>
            <w:r>
              <w:t xml:space="preserve">Change Password: </w:t>
            </w:r>
            <w:r w:rsidRPr="00653EDE">
              <w:t>Information required</w:t>
            </w:r>
            <w:r>
              <w:t xml:space="preserve">: </w:t>
            </w:r>
            <w:r w:rsidR="00055684">
              <w:t xml:space="preserve">old password, </w:t>
            </w:r>
            <w:r>
              <w:t>new p</w:t>
            </w:r>
            <w:r w:rsidR="00055684">
              <w:t xml:space="preserve">assword, </w:t>
            </w:r>
            <w:r>
              <w:t>confirm password</w:t>
            </w:r>
          </w:p>
        </w:tc>
      </w:tr>
      <w:tr w:rsidR="001E012F" w:rsidTr="00C476FC">
        <w:tc>
          <w:tcPr>
            <w:tcW w:w="9629" w:type="dxa"/>
          </w:tcPr>
          <w:p w:rsidR="001E012F" w:rsidRPr="00FF11C1" w:rsidRDefault="001E012F" w:rsidP="00C476FC">
            <w:pPr>
              <w:rPr>
                <w:b/>
              </w:rPr>
            </w:pPr>
            <w:r w:rsidRPr="00FF11C1">
              <w:rPr>
                <w:b/>
              </w:rPr>
              <w:t>Post-conditions:</w:t>
            </w:r>
          </w:p>
          <w:p w:rsidR="001E012F" w:rsidRPr="00B50D5D" w:rsidRDefault="005001EF" w:rsidP="00C476FC">
            <w:pPr>
              <w:ind w:left="596"/>
            </w:pPr>
            <w:r>
              <w:t xml:space="preserve">Name/Email/Password is change </w:t>
            </w:r>
            <w:r w:rsidR="001E012F" w:rsidRPr="008B7444">
              <w:t>success</w:t>
            </w:r>
            <w:r>
              <w:t>fully</w:t>
            </w:r>
          </w:p>
        </w:tc>
      </w:tr>
      <w:tr w:rsidR="001E012F" w:rsidTr="00C476FC">
        <w:tc>
          <w:tcPr>
            <w:tcW w:w="9629" w:type="dxa"/>
          </w:tcPr>
          <w:p w:rsidR="001E012F" w:rsidRPr="00FF11C1" w:rsidRDefault="001E012F" w:rsidP="00C476FC">
            <w:pPr>
              <w:rPr>
                <w:b/>
              </w:rPr>
            </w:pPr>
            <w:r w:rsidRPr="00FF11C1">
              <w:rPr>
                <w:b/>
              </w:rPr>
              <w:t>Main Scenario: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827"/>
              <w:gridCol w:w="4276"/>
            </w:tblGrid>
            <w:tr w:rsidR="003B1033" w:rsidTr="00C476F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3B1033" w:rsidRDefault="003B1033" w:rsidP="003B1033">
                  <w:r>
                    <w:t>Step</w:t>
                  </w:r>
                </w:p>
              </w:tc>
              <w:tc>
                <w:tcPr>
                  <w:tcW w:w="3827" w:type="dxa"/>
                </w:tcPr>
                <w:p w:rsidR="003B1033" w:rsidRDefault="003B1033" w:rsidP="003B1033">
                  <w:r>
                    <w:t>Action</w:t>
                  </w:r>
                </w:p>
              </w:tc>
              <w:tc>
                <w:tcPr>
                  <w:tcW w:w="4276" w:type="dxa"/>
                </w:tcPr>
                <w:p w:rsidR="003B1033" w:rsidRDefault="003B1033" w:rsidP="003B1033">
                  <w:r>
                    <w:t xml:space="preserve">Response </w:t>
                  </w:r>
                </w:p>
              </w:tc>
            </w:tr>
            <w:tr w:rsidR="003B1033" w:rsidTr="00C476FC">
              <w:tc>
                <w:tcPr>
                  <w:tcW w:w="704" w:type="dxa"/>
                </w:tcPr>
                <w:p w:rsidR="003B1033" w:rsidRDefault="003B1033" w:rsidP="003B1033">
                  <w:r>
                    <w:sym w:font="Wingdings" w:char="F081"/>
                  </w:r>
                </w:p>
              </w:tc>
              <w:tc>
                <w:tcPr>
                  <w:tcW w:w="3827" w:type="dxa"/>
                </w:tcPr>
                <w:p w:rsidR="003B1033" w:rsidRDefault="008465F6" w:rsidP="003B1033">
                  <w:r>
                    <w:t>Click on link Account on page header</w:t>
                  </w:r>
                </w:p>
              </w:tc>
              <w:tc>
                <w:tcPr>
                  <w:tcW w:w="4276" w:type="dxa"/>
                </w:tcPr>
                <w:p w:rsidR="003B1033" w:rsidRPr="00C665E1" w:rsidRDefault="008465F6" w:rsidP="003B1033">
                  <w:r>
                    <w:t>Redirect to Account page</w:t>
                  </w:r>
                </w:p>
              </w:tc>
            </w:tr>
            <w:tr w:rsidR="003B1033" w:rsidTr="00C476FC">
              <w:tc>
                <w:tcPr>
                  <w:tcW w:w="704" w:type="dxa"/>
                </w:tcPr>
                <w:p w:rsidR="003B1033" w:rsidRDefault="003B1033" w:rsidP="003B1033">
                  <w:r>
                    <w:sym w:font="Wingdings" w:char="F082"/>
                  </w:r>
                </w:p>
              </w:tc>
              <w:tc>
                <w:tcPr>
                  <w:tcW w:w="3827" w:type="dxa"/>
                </w:tcPr>
                <w:p w:rsidR="003B1033" w:rsidRPr="00306337" w:rsidRDefault="003B1033" w:rsidP="00C476FC">
                  <w:pPr>
                    <w:rPr>
                      <w:i/>
                    </w:rPr>
                  </w:pPr>
                  <w:r w:rsidRPr="00306337">
                    <w:rPr>
                      <w:i/>
                    </w:rPr>
                    <w:t xml:space="preserve">Do one of the </w:t>
                  </w:r>
                  <w:r w:rsidR="00C476FC" w:rsidRPr="00306337">
                    <w:rPr>
                      <w:i/>
                    </w:rPr>
                    <w:t xml:space="preserve">following </w:t>
                  </w:r>
                  <w:r w:rsidR="00306337" w:rsidRPr="00306337">
                    <w:rPr>
                      <w:i/>
                    </w:rPr>
                    <w:t>activity</w:t>
                  </w:r>
                </w:p>
              </w:tc>
              <w:tc>
                <w:tcPr>
                  <w:tcW w:w="4276" w:type="dxa"/>
                </w:tcPr>
                <w:p w:rsidR="003B1033" w:rsidRDefault="003B1033" w:rsidP="003B1033"/>
              </w:tc>
            </w:tr>
          </w:tbl>
          <w:p w:rsidR="00C476FC" w:rsidRPr="00E26536" w:rsidRDefault="00C476FC" w:rsidP="00C476FC">
            <w:pPr>
              <w:ind w:left="596"/>
            </w:pPr>
            <w:r>
              <w:t>Change Name: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118"/>
              <w:gridCol w:w="4985"/>
            </w:tblGrid>
            <w:tr w:rsidR="00C476FC" w:rsidTr="00C476F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C476FC" w:rsidRDefault="00C476FC" w:rsidP="00C476FC">
                  <w:r>
                    <w:t>Step</w:t>
                  </w:r>
                </w:p>
              </w:tc>
              <w:tc>
                <w:tcPr>
                  <w:tcW w:w="3118" w:type="dxa"/>
                </w:tcPr>
                <w:p w:rsidR="00C476FC" w:rsidRDefault="00C476FC" w:rsidP="00C476FC">
                  <w:r>
                    <w:t>Action</w:t>
                  </w:r>
                </w:p>
              </w:tc>
              <w:tc>
                <w:tcPr>
                  <w:tcW w:w="4985" w:type="dxa"/>
                </w:tcPr>
                <w:p w:rsidR="00C476FC" w:rsidRDefault="00C476FC" w:rsidP="00C476FC">
                  <w:r>
                    <w:t xml:space="preserve">Response </w:t>
                  </w:r>
                </w:p>
              </w:tc>
            </w:tr>
            <w:tr w:rsidR="00C476FC" w:rsidTr="00C476FC">
              <w:tc>
                <w:tcPr>
                  <w:tcW w:w="704" w:type="dxa"/>
                </w:tcPr>
                <w:p w:rsidR="00C476FC" w:rsidRDefault="00306337" w:rsidP="00C476FC">
                  <w:r>
                    <w:sym w:font="Wingdings" w:char="F082"/>
                  </w:r>
                </w:p>
              </w:tc>
              <w:tc>
                <w:tcPr>
                  <w:tcW w:w="3118" w:type="dxa"/>
                </w:tcPr>
                <w:p w:rsidR="00C476FC" w:rsidRDefault="00C476FC" w:rsidP="00C476FC">
                  <w:r w:rsidRPr="00540541">
                    <w:t xml:space="preserve">Click on </w:t>
                  </w:r>
                  <w:r>
                    <w:t>button Edit Name</w:t>
                  </w:r>
                </w:p>
              </w:tc>
              <w:tc>
                <w:tcPr>
                  <w:tcW w:w="4985" w:type="dxa"/>
                </w:tcPr>
                <w:p w:rsidR="00C476FC" w:rsidRDefault="00C476FC" w:rsidP="00C476FC">
                  <w:r>
                    <w:t xml:space="preserve">Show textbox Name instead of label Name </w:t>
                  </w:r>
                </w:p>
                <w:p w:rsidR="00C476FC" w:rsidRDefault="00C476FC" w:rsidP="00C476FC">
                  <w:r>
                    <w:t>Show button Save instead of button Edit</w:t>
                  </w:r>
                </w:p>
              </w:tc>
            </w:tr>
            <w:tr w:rsidR="00C476FC" w:rsidTr="00C476FC">
              <w:tc>
                <w:tcPr>
                  <w:tcW w:w="704" w:type="dxa"/>
                </w:tcPr>
                <w:p w:rsidR="00C476FC" w:rsidRDefault="00306337" w:rsidP="00C476FC">
                  <w:r>
                    <w:sym w:font="Wingdings" w:char="F083"/>
                  </w:r>
                </w:p>
              </w:tc>
              <w:tc>
                <w:tcPr>
                  <w:tcW w:w="3118" w:type="dxa"/>
                </w:tcPr>
                <w:p w:rsidR="00C476FC" w:rsidRDefault="00055684" w:rsidP="00C476FC">
                  <w:r>
                    <w:t>Change Name;</w:t>
                  </w:r>
                  <w:r w:rsidR="00C476FC">
                    <w:t xml:space="preserve"> </w:t>
                  </w:r>
                </w:p>
                <w:p w:rsidR="00C476FC" w:rsidRPr="00540541" w:rsidRDefault="00C476FC" w:rsidP="00C476FC">
                  <w:r>
                    <w:t>Click on button Save Name</w:t>
                  </w:r>
                </w:p>
              </w:tc>
              <w:tc>
                <w:tcPr>
                  <w:tcW w:w="4985" w:type="dxa"/>
                </w:tcPr>
                <w:p w:rsidR="00C476FC" w:rsidRPr="00081B10" w:rsidRDefault="00C476FC" w:rsidP="00081B10">
                  <w:r>
                    <w:t>Show label Name instead of textbox Name with new name</w:t>
                  </w:r>
                </w:p>
              </w:tc>
            </w:tr>
          </w:tbl>
          <w:p w:rsidR="00C476FC" w:rsidRDefault="00C476FC" w:rsidP="00C476FC">
            <w:pPr>
              <w:ind w:left="596"/>
            </w:pPr>
            <w:r>
              <w:t>Change Email: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118"/>
              <w:gridCol w:w="4985"/>
            </w:tblGrid>
            <w:tr w:rsidR="00C476FC" w:rsidTr="00C476F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C476FC" w:rsidRDefault="00C476FC" w:rsidP="00C476FC">
                  <w:r>
                    <w:t>Step</w:t>
                  </w:r>
                </w:p>
              </w:tc>
              <w:tc>
                <w:tcPr>
                  <w:tcW w:w="3118" w:type="dxa"/>
                </w:tcPr>
                <w:p w:rsidR="00C476FC" w:rsidRDefault="00C476FC" w:rsidP="00C476FC">
                  <w:r>
                    <w:t>Action</w:t>
                  </w:r>
                </w:p>
              </w:tc>
              <w:tc>
                <w:tcPr>
                  <w:tcW w:w="4985" w:type="dxa"/>
                </w:tcPr>
                <w:p w:rsidR="00C476FC" w:rsidRDefault="00C476FC" w:rsidP="00C476FC">
                  <w:r>
                    <w:t xml:space="preserve">Response </w:t>
                  </w:r>
                </w:p>
              </w:tc>
            </w:tr>
            <w:tr w:rsidR="00306337" w:rsidTr="00C476FC">
              <w:tc>
                <w:tcPr>
                  <w:tcW w:w="704" w:type="dxa"/>
                </w:tcPr>
                <w:p w:rsidR="00306337" w:rsidRDefault="00306337" w:rsidP="00306337">
                  <w:r>
                    <w:sym w:font="Wingdings" w:char="F082"/>
                  </w:r>
                </w:p>
              </w:tc>
              <w:tc>
                <w:tcPr>
                  <w:tcW w:w="3118" w:type="dxa"/>
                </w:tcPr>
                <w:p w:rsidR="00306337" w:rsidRDefault="00306337" w:rsidP="00306337">
                  <w:r w:rsidRPr="00540541">
                    <w:t xml:space="preserve">Click on </w:t>
                  </w:r>
                  <w:r>
                    <w:t>button Edit Email</w:t>
                  </w:r>
                </w:p>
              </w:tc>
              <w:tc>
                <w:tcPr>
                  <w:tcW w:w="4985" w:type="dxa"/>
                </w:tcPr>
                <w:p w:rsidR="00306337" w:rsidRDefault="00306337" w:rsidP="00306337">
                  <w:r>
                    <w:t>Show textbox Email instead of label Email</w:t>
                  </w:r>
                </w:p>
                <w:p w:rsidR="00306337" w:rsidRDefault="00306337" w:rsidP="00306337">
                  <w:r>
                    <w:t>Show button Save instead of button Edit</w:t>
                  </w:r>
                </w:p>
                <w:p w:rsidR="00306337" w:rsidRDefault="00306337" w:rsidP="00306337">
                  <w:r>
                    <w:t>Show label, textbox &amp; button Save of Code</w:t>
                  </w:r>
                </w:p>
              </w:tc>
            </w:tr>
            <w:tr w:rsidR="00306337" w:rsidTr="00C476FC">
              <w:tc>
                <w:tcPr>
                  <w:tcW w:w="704" w:type="dxa"/>
                </w:tcPr>
                <w:p w:rsidR="00306337" w:rsidRDefault="00306337" w:rsidP="00306337">
                  <w:r>
                    <w:sym w:font="Wingdings" w:char="F083"/>
                  </w:r>
                </w:p>
              </w:tc>
              <w:tc>
                <w:tcPr>
                  <w:tcW w:w="3118" w:type="dxa"/>
                </w:tcPr>
                <w:p w:rsidR="00306337" w:rsidRDefault="00306337" w:rsidP="00306337">
                  <w:r>
                    <w:t xml:space="preserve">Change </w:t>
                  </w:r>
                  <w:r w:rsidRPr="00B33793">
                    <w:t>Email</w:t>
                  </w:r>
                  <w:r w:rsidR="00055684">
                    <w:t>;</w:t>
                  </w:r>
                </w:p>
                <w:p w:rsidR="00306337" w:rsidRPr="00540541" w:rsidRDefault="00306337" w:rsidP="00306337">
                  <w:r>
                    <w:t>Click on button Save Email</w:t>
                  </w:r>
                </w:p>
              </w:tc>
              <w:tc>
                <w:tcPr>
                  <w:tcW w:w="4985" w:type="dxa"/>
                </w:tcPr>
                <w:p w:rsidR="00306337" w:rsidRDefault="00306337" w:rsidP="00306337">
                  <w:r>
                    <w:t xml:space="preserve">Show message: </w:t>
                  </w:r>
                </w:p>
                <w:p w:rsidR="00306337" w:rsidRPr="00081B10" w:rsidRDefault="00306337" w:rsidP="00081B10">
                  <w:pPr>
                    <w:pStyle w:val="ListParagraph"/>
                    <w:numPr>
                      <w:ilvl w:val="0"/>
                      <w:numId w:val="4"/>
                    </w:numPr>
                    <w:spacing w:before="40"/>
                    <w:ind w:left="459"/>
                  </w:pPr>
                  <w:r>
                    <w:t xml:space="preserve">Please check email to get </w:t>
                  </w:r>
                  <w:r w:rsidRPr="00AA6DA8">
                    <w:t xml:space="preserve">verification </w:t>
                  </w:r>
                  <w:r>
                    <w:t>code</w:t>
                  </w:r>
                </w:p>
              </w:tc>
            </w:tr>
            <w:tr w:rsidR="00306337" w:rsidTr="00C476FC">
              <w:tc>
                <w:tcPr>
                  <w:tcW w:w="704" w:type="dxa"/>
                </w:tcPr>
                <w:p w:rsidR="00306337" w:rsidRDefault="00306337" w:rsidP="00306337">
                  <w:r>
                    <w:sym w:font="Wingdings" w:char="F084"/>
                  </w:r>
                </w:p>
              </w:tc>
              <w:tc>
                <w:tcPr>
                  <w:tcW w:w="3118" w:type="dxa"/>
                </w:tcPr>
                <w:p w:rsidR="00306337" w:rsidRDefault="00306337" w:rsidP="00306337">
                  <w:r>
                    <w:t xml:space="preserve">Input </w:t>
                  </w:r>
                  <w:r w:rsidRPr="00AA6DA8">
                    <w:t xml:space="preserve">verification </w:t>
                  </w:r>
                  <w:r>
                    <w:t>code to textbox Code (required);</w:t>
                  </w:r>
                </w:p>
                <w:p w:rsidR="00306337" w:rsidRDefault="00306337" w:rsidP="00306337">
                  <w:r>
                    <w:t xml:space="preserve">Click on button Verify </w:t>
                  </w:r>
                </w:p>
              </w:tc>
              <w:tc>
                <w:tcPr>
                  <w:tcW w:w="4985" w:type="dxa"/>
                </w:tcPr>
                <w:p w:rsidR="00306337" w:rsidRDefault="00306337" w:rsidP="00306337">
                  <w:r>
                    <w:t>Hide label, textbox &amp; button Save of Code</w:t>
                  </w:r>
                </w:p>
                <w:p w:rsidR="00306337" w:rsidRPr="00D631DF" w:rsidRDefault="00306337" w:rsidP="00306337">
                  <w:r w:rsidRPr="00D631DF">
                    <w:t xml:space="preserve">Show label </w:t>
                  </w:r>
                  <w:r>
                    <w:t xml:space="preserve">Email </w:t>
                  </w:r>
                  <w:r w:rsidRPr="00D631DF">
                    <w:t xml:space="preserve">instead of textbox </w:t>
                  </w:r>
                  <w:r>
                    <w:t xml:space="preserve">Email </w:t>
                  </w:r>
                  <w:r w:rsidRPr="00D631DF">
                    <w:t xml:space="preserve">with new </w:t>
                  </w:r>
                  <w:r>
                    <w:t>email</w:t>
                  </w:r>
                </w:p>
                <w:p w:rsidR="00306337" w:rsidRPr="00707CEE" w:rsidRDefault="00306337" w:rsidP="00306337">
                  <w:r w:rsidRPr="00FF11C1">
                    <w:rPr>
                      <w:b/>
                    </w:rPr>
                    <w:t>Exceptions</w:t>
                  </w:r>
                  <w:r>
                    <w:rPr>
                      <w:b/>
                    </w:rPr>
                    <w:t xml:space="preserve">: </w:t>
                  </w:r>
                </w:p>
                <w:p w:rsidR="00306337" w:rsidRDefault="00306337" w:rsidP="00306337">
                  <w:r>
                    <w:t>Show error message:</w:t>
                  </w:r>
                </w:p>
                <w:p w:rsidR="00306337" w:rsidRPr="00B86131" w:rsidRDefault="00306337" w:rsidP="00306337">
                  <w:pPr>
                    <w:pStyle w:val="ListParagraph"/>
                    <w:numPr>
                      <w:ilvl w:val="0"/>
                      <w:numId w:val="4"/>
                    </w:numPr>
                    <w:spacing w:before="40"/>
                    <w:ind w:left="459"/>
                  </w:pPr>
                  <w:r>
                    <w:t xml:space="preserve">Wrong </w:t>
                  </w:r>
                  <w:r w:rsidRPr="00AA6DA8">
                    <w:t xml:space="preserve">verification </w:t>
                  </w:r>
                  <w:r>
                    <w:t>code</w:t>
                  </w:r>
                </w:p>
              </w:tc>
            </w:tr>
          </w:tbl>
          <w:p w:rsidR="00E16EA4" w:rsidRDefault="00E16EA4" w:rsidP="00C476FC">
            <w:pPr>
              <w:ind w:left="596"/>
            </w:pPr>
          </w:p>
          <w:p w:rsidR="00E16EA4" w:rsidRDefault="00E16EA4" w:rsidP="00C476FC">
            <w:pPr>
              <w:ind w:left="596"/>
            </w:pPr>
          </w:p>
          <w:p w:rsidR="00C476FC" w:rsidRDefault="00C476FC" w:rsidP="00C476FC">
            <w:pPr>
              <w:ind w:left="596"/>
            </w:pPr>
            <w:r>
              <w:lastRenderedPageBreak/>
              <w:t>Change Password: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118"/>
              <w:gridCol w:w="4985"/>
            </w:tblGrid>
            <w:tr w:rsidR="00C476FC" w:rsidTr="00C476F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C476FC" w:rsidRDefault="00C476FC" w:rsidP="00C476FC">
                  <w:r>
                    <w:t>Step</w:t>
                  </w:r>
                </w:p>
              </w:tc>
              <w:tc>
                <w:tcPr>
                  <w:tcW w:w="3118" w:type="dxa"/>
                </w:tcPr>
                <w:p w:rsidR="00C476FC" w:rsidRDefault="00C476FC" w:rsidP="00C476FC">
                  <w:r>
                    <w:t>Action</w:t>
                  </w:r>
                </w:p>
              </w:tc>
              <w:tc>
                <w:tcPr>
                  <w:tcW w:w="4985" w:type="dxa"/>
                </w:tcPr>
                <w:p w:rsidR="00C476FC" w:rsidRDefault="00C476FC" w:rsidP="00C476FC">
                  <w:r>
                    <w:t xml:space="preserve">Response </w:t>
                  </w:r>
                </w:p>
              </w:tc>
            </w:tr>
            <w:tr w:rsidR="00C476FC" w:rsidTr="00C476FC">
              <w:tc>
                <w:tcPr>
                  <w:tcW w:w="704" w:type="dxa"/>
                </w:tcPr>
                <w:p w:rsidR="00C476FC" w:rsidRDefault="00306337" w:rsidP="00C476FC">
                  <w:r>
                    <w:sym w:font="Wingdings" w:char="F082"/>
                  </w:r>
                </w:p>
              </w:tc>
              <w:tc>
                <w:tcPr>
                  <w:tcW w:w="3118" w:type="dxa"/>
                </w:tcPr>
                <w:p w:rsidR="00C476FC" w:rsidRDefault="00C476FC" w:rsidP="00C476FC">
                  <w:r w:rsidRPr="00540541">
                    <w:t xml:space="preserve">Input </w:t>
                  </w:r>
                  <w:r>
                    <w:t>old password, new p</w:t>
                  </w:r>
                  <w:r w:rsidR="00055684">
                    <w:t>assword, confirm password</w:t>
                  </w:r>
                  <w:r w:rsidRPr="00540541">
                    <w:t xml:space="preserve">; </w:t>
                  </w:r>
                </w:p>
                <w:p w:rsidR="00C476FC" w:rsidRDefault="00C476FC" w:rsidP="00C476FC">
                  <w:r w:rsidRPr="00540541">
                    <w:t xml:space="preserve">Click on </w:t>
                  </w:r>
                  <w:r>
                    <w:t>button</w:t>
                  </w:r>
                  <w:r w:rsidRPr="00540541">
                    <w:t xml:space="preserve"> </w:t>
                  </w:r>
                  <w:r>
                    <w:t>Change</w:t>
                  </w:r>
                </w:p>
              </w:tc>
              <w:tc>
                <w:tcPr>
                  <w:tcW w:w="4985" w:type="dxa"/>
                </w:tcPr>
                <w:p w:rsidR="00C476FC" w:rsidRDefault="00C476FC" w:rsidP="00C476FC">
                  <w:r w:rsidRPr="00C665E1">
                    <w:t>Show message</w:t>
                  </w:r>
                  <w:r>
                    <w:t xml:space="preserve">: </w:t>
                  </w:r>
                </w:p>
                <w:p w:rsidR="00C476FC" w:rsidRPr="00DD3B3F" w:rsidRDefault="00C476FC" w:rsidP="00C476FC">
                  <w:pPr>
                    <w:pStyle w:val="ListParagraph"/>
                    <w:numPr>
                      <w:ilvl w:val="0"/>
                      <w:numId w:val="4"/>
                    </w:numPr>
                    <w:spacing w:before="40"/>
                    <w:ind w:left="459"/>
                  </w:pPr>
                  <w:r w:rsidRPr="00DD3B3F">
                    <w:t>Change password successfully</w:t>
                  </w:r>
                </w:p>
                <w:p w:rsidR="00C476FC" w:rsidRPr="00707CEE" w:rsidRDefault="00C476FC" w:rsidP="00C476FC">
                  <w:r w:rsidRPr="00FF11C1">
                    <w:rPr>
                      <w:b/>
                    </w:rPr>
                    <w:t>Exceptions</w:t>
                  </w:r>
                  <w:r>
                    <w:rPr>
                      <w:b/>
                    </w:rPr>
                    <w:t xml:space="preserve">: </w:t>
                  </w:r>
                </w:p>
                <w:p w:rsidR="00C476FC" w:rsidRDefault="00C476FC" w:rsidP="00C476FC">
                  <w:r>
                    <w:t>Show error message:</w:t>
                  </w:r>
                </w:p>
                <w:p w:rsidR="00C476FC" w:rsidRDefault="00C476FC" w:rsidP="00C476FC">
                  <w:pPr>
                    <w:pStyle w:val="ListParagraph"/>
                    <w:numPr>
                      <w:ilvl w:val="0"/>
                      <w:numId w:val="4"/>
                    </w:numPr>
                    <w:spacing w:before="40"/>
                    <w:ind w:left="459"/>
                  </w:pPr>
                  <w:r w:rsidRPr="00DD3B3F">
                    <w:t xml:space="preserve">Wrong </w:t>
                  </w:r>
                  <w:r>
                    <w:t>old</w:t>
                  </w:r>
                  <w:r w:rsidRPr="00DD3B3F">
                    <w:t xml:space="preserve"> </w:t>
                  </w:r>
                  <w:r>
                    <w:t>password</w:t>
                  </w:r>
                </w:p>
                <w:p w:rsidR="00C476FC" w:rsidRPr="00DD3B3F" w:rsidRDefault="00C476FC" w:rsidP="00C476FC">
                  <w:pPr>
                    <w:pStyle w:val="ListParagraph"/>
                    <w:numPr>
                      <w:ilvl w:val="0"/>
                      <w:numId w:val="4"/>
                    </w:numPr>
                    <w:spacing w:before="40"/>
                    <w:ind w:left="459"/>
                  </w:pPr>
                  <w:r>
                    <w:t>Wrong confirm new password</w:t>
                  </w:r>
                </w:p>
              </w:tc>
            </w:tr>
          </w:tbl>
          <w:p w:rsidR="001E012F" w:rsidRPr="00B50D5D" w:rsidRDefault="001E012F" w:rsidP="00C476FC">
            <w:pPr>
              <w:ind w:left="596"/>
            </w:pPr>
          </w:p>
        </w:tc>
      </w:tr>
      <w:tr w:rsidR="001E012F" w:rsidTr="00C476FC">
        <w:tc>
          <w:tcPr>
            <w:tcW w:w="9629" w:type="dxa"/>
          </w:tcPr>
          <w:p w:rsidR="001E012F" w:rsidRDefault="001E012F" w:rsidP="00C476FC">
            <w:pPr>
              <w:rPr>
                <w:b/>
              </w:rPr>
            </w:pPr>
            <w:r w:rsidRPr="00FF11C1">
              <w:rPr>
                <w:b/>
              </w:rPr>
              <w:lastRenderedPageBreak/>
              <w:t>Alternative Scenario</w:t>
            </w:r>
            <w:r w:rsidR="00554E0D">
              <w:rPr>
                <w:b/>
              </w:rPr>
              <w:t>s</w:t>
            </w:r>
            <w:r w:rsidRPr="00FF11C1">
              <w:rPr>
                <w:b/>
              </w:rPr>
              <w:t>:</w:t>
            </w:r>
          </w:p>
          <w:p w:rsidR="00554E0D" w:rsidRPr="002337C7" w:rsidRDefault="00BD13C4" w:rsidP="00554E0D">
            <w:pPr>
              <w:ind w:left="596"/>
            </w:pPr>
            <w:r>
              <w:t>N/A</w:t>
            </w:r>
          </w:p>
        </w:tc>
      </w:tr>
      <w:tr w:rsidR="001E012F" w:rsidTr="00C476FC">
        <w:tc>
          <w:tcPr>
            <w:tcW w:w="9629" w:type="dxa"/>
          </w:tcPr>
          <w:p w:rsidR="001E012F" w:rsidRPr="00FF11C1" w:rsidRDefault="001E012F" w:rsidP="00C476FC">
            <w:pPr>
              <w:rPr>
                <w:b/>
              </w:rPr>
            </w:pPr>
            <w:r w:rsidRPr="00FF11C1">
              <w:rPr>
                <w:b/>
              </w:rPr>
              <w:t>Business Rules:</w:t>
            </w:r>
          </w:p>
          <w:p w:rsidR="002F15DA" w:rsidRDefault="00B637DD" w:rsidP="005F26FC">
            <w:pPr>
              <w:ind w:left="596"/>
            </w:pPr>
            <w:r>
              <w:t>Email</w:t>
            </w:r>
            <w:r w:rsidR="002F15DA">
              <w:t xml:space="preserve"> must contain character @</w:t>
            </w:r>
          </w:p>
          <w:p w:rsidR="001E012F" w:rsidRPr="002337C7" w:rsidRDefault="003115F6" w:rsidP="005F26FC">
            <w:pPr>
              <w:ind w:left="596"/>
            </w:pPr>
            <w:r w:rsidRPr="003115F6">
              <w:t>Password length must be larger than 8 characters</w:t>
            </w:r>
          </w:p>
        </w:tc>
      </w:tr>
    </w:tbl>
    <w:p w:rsidR="00B62803" w:rsidRDefault="00B62803" w:rsidP="00BD3056">
      <w:pPr>
        <w:pStyle w:val="Heading2"/>
        <w:pageBreakBefore/>
      </w:pPr>
      <w:r>
        <w:lastRenderedPageBreak/>
        <w:t>Item</w:t>
      </w:r>
    </w:p>
    <w:p w:rsidR="00F73B31" w:rsidRDefault="00063645" w:rsidP="00C54481">
      <w:pPr>
        <w:pStyle w:val="Heading3"/>
      </w:pPr>
      <w:r>
        <w:t>Add Item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DA6590" w:rsidRPr="005E233A" w:rsidTr="00C47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29" w:type="dxa"/>
          </w:tcPr>
          <w:p w:rsidR="00DA6590" w:rsidRPr="005E233A" w:rsidRDefault="00DA6590" w:rsidP="00C476FC">
            <w:pPr>
              <w:spacing w:before="240" w:after="240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Add Item</w:t>
            </w:r>
            <w:r w:rsidRPr="005E233A">
              <w:rPr>
                <w:caps/>
                <w:sz w:val="28"/>
                <w:szCs w:val="28"/>
              </w:rPr>
              <w:t xml:space="preserve"> specification</w:t>
            </w:r>
          </w:p>
        </w:tc>
      </w:tr>
      <w:tr w:rsidR="00DA6590" w:rsidTr="00C476FC">
        <w:tc>
          <w:tcPr>
            <w:tcW w:w="9629" w:type="dxa"/>
          </w:tcPr>
          <w:p w:rsidR="00DA6590" w:rsidRPr="00FF11C1" w:rsidRDefault="00DA6590" w:rsidP="00C476FC">
            <w:pPr>
              <w:rPr>
                <w:b/>
              </w:rPr>
            </w:pPr>
            <w:r w:rsidRPr="00FF11C1">
              <w:rPr>
                <w:b/>
              </w:rPr>
              <w:t>Actor:</w:t>
            </w:r>
          </w:p>
          <w:p w:rsidR="00DA6590" w:rsidRDefault="00DA6590" w:rsidP="00C476FC">
            <w:pPr>
              <w:ind w:left="596"/>
            </w:pPr>
            <w:r>
              <w:t>User</w:t>
            </w:r>
          </w:p>
        </w:tc>
      </w:tr>
      <w:tr w:rsidR="00DA6590" w:rsidTr="00C476FC">
        <w:tc>
          <w:tcPr>
            <w:tcW w:w="9629" w:type="dxa"/>
          </w:tcPr>
          <w:p w:rsidR="00DA6590" w:rsidRPr="00FF11C1" w:rsidRDefault="00DA6590" w:rsidP="00C476FC">
            <w:pPr>
              <w:rPr>
                <w:b/>
              </w:rPr>
            </w:pPr>
            <w:r w:rsidRPr="00FF11C1">
              <w:rPr>
                <w:b/>
              </w:rPr>
              <w:t>Summary:</w:t>
            </w:r>
          </w:p>
          <w:p w:rsidR="00DA6590" w:rsidRDefault="00CA2F07" w:rsidP="00DA6590">
            <w:pPr>
              <w:ind w:left="596"/>
            </w:pPr>
            <w:r>
              <w:t>User add a new finance I</w:t>
            </w:r>
            <w:r w:rsidR="00DA6590">
              <w:t>tem</w:t>
            </w:r>
          </w:p>
        </w:tc>
      </w:tr>
      <w:tr w:rsidR="00DA6590" w:rsidTr="00C476FC">
        <w:tc>
          <w:tcPr>
            <w:tcW w:w="9629" w:type="dxa"/>
          </w:tcPr>
          <w:p w:rsidR="00DA6590" w:rsidRPr="00FF11C1" w:rsidRDefault="00DA6590" w:rsidP="00C476FC">
            <w:pPr>
              <w:rPr>
                <w:b/>
              </w:rPr>
            </w:pPr>
            <w:r w:rsidRPr="00FF11C1">
              <w:rPr>
                <w:b/>
              </w:rPr>
              <w:t>Triggers:</w:t>
            </w:r>
          </w:p>
          <w:p w:rsidR="00DA6590" w:rsidRPr="0067639B" w:rsidRDefault="00DA6590" w:rsidP="00473410">
            <w:pPr>
              <w:ind w:left="596"/>
            </w:pPr>
            <w:r>
              <w:t>Click on button Add</w:t>
            </w:r>
            <w:r w:rsidR="001A5ADC">
              <w:t xml:space="preserve"> Item</w:t>
            </w:r>
            <w:r w:rsidR="00C01BD3">
              <w:t xml:space="preserve"> </w:t>
            </w:r>
            <w:r w:rsidR="00432FAF">
              <w:t>in</w:t>
            </w:r>
            <w:r w:rsidR="00C01BD3">
              <w:t xml:space="preserve"> the Category that</w:t>
            </w:r>
            <w:r w:rsidR="00C769C3">
              <w:t xml:space="preserve"> user</w:t>
            </w:r>
            <w:r w:rsidR="00C01BD3">
              <w:t xml:space="preserve"> want to add Item</w:t>
            </w:r>
            <w:r w:rsidR="00414713">
              <w:t xml:space="preserve"> on Statistic </w:t>
            </w:r>
            <w:r w:rsidR="00473410">
              <w:t>page</w:t>
            </w:r>
          </w:p>
        </w:tc>
      </w:tr>
      <w:tr w:rsidR="00DA6590" w:rsidTr="00C476FC">
        <w:tc>
          <w:tcPr>
            <w:tcW w:w="9629" w:type="dxa"/>
          </w:tcPr>
          <w:p w:rsidR="00DA6590" w:rsidRPr="00FF11C1" w:rsidRDefault="00DA6590" w:rsidP="00C476FC">
            <w:pPr>
              <w:rPr>
                <w:b/>
              </w:rPr>
            </w:pPr>
            <w:r w:rsidRPr="00FF11C1">
              <w:rPr>
                <w:b/>
              </w:rPr>
              <w:t>Pre-conditions:</w:t>
            </w:r>
          </w:p>
          <w:p w:rsidR="00DA6590" w:rsidRDefault="00DA6590" w:rsidP="00950F0D">
            <w:pPr>
              <w:ind w:left="596"/>
            </w:pPr>
            <w:r w:rsidRPr="00653EDE">
              <w:t>Information required</w:t>
            </w:r>
            <w:r>
              <w:t>:</w:t>
            </w:r>
            <w:r w:rsidR="00C01BD3">
              <w:t xml:space="preserve"> </w:t>
            </w:r>
            <w:r w:rsidR="00872094" w:rsidRPr="00741D13">
              <w:t>name</w:t>
            </w:r>
          </w:p>
          <w:p w:rsidR="0091459E" w:rsidRDefault="0091459E" w:rsidP="00950F0D">
            <w:pPr>
              <w:ind w:left="596"/>
            </w:pPr>
            <w:r w:rsidRPr="00653EDE">
              <w:t>Information required</w:t>
            </w:r>
            <w:r>
              <w:t xml:space="preserve"> (type Residual): </w:t>
            </w:r>
            <w:r w:rsidRPr="00741D13">
              <w:t>name</w:t>
            </w:r>
            <w:r>
              <w:t>, type</w:t>
            </w:r>
          </w:p>
          <w:p w:rsidR="009516DE" w:rsidRPr="00B50D5D" w:rsidRDefault="002E1FA6" w:rsidP="00950F0D">
            <w:pPr>
              <w:ind w:left="596"/>
            </w:pPr>
            <w:r w:rsidRPr="00653EDE">
              <w:t>Information required</w:t>
            </w:r>
            <w:r>
              <w:t xml:space="preserve"> (type Credit): </w:t>
            </w:r>
            <w:r w:rsidRPr="00741D13">
              <w:t>name</w:t>
            </w:r>
            <w:r>
              <w:t>, total limit</w:t>
            </w:r>
          </w:p>
        </w:tc>
      </w:tr>
      <w:tr w:rsidR="00DA6590" w:rsidTr="00C476FC">
        <w:tc>
          <w:tcPr>
            <w:tcW w:w="9629" w:type="dxa"/>
          </w:tcPr>
          <w:p w:rsidR="00DA6590" w:rsidRPr="00FF11C1" w:rsidRDefault="00DA6590" w:rsidP="00C476FC">
            <w:pPr>
              <w:rPr>
                <w:b/>
              </w:rPr>
            </w:pPr>
            <w:r w:rsidRPr="00FF11C1">
              <w:rPr>
                <w:b/>
              </w:rPr>
              <w:t>Post-conditions:</w:t>
            </w:r>
          </w:p>
          <w:p w:rsidR="00DA6590" w:rsidRPr="00B50D5D" w:rsidRDefault="00872094" w:rsidP="00C476FC">
            <w:pPr>
              <w:ind w:left="596"/>
            </w:pPr>
            <w:r>
              <w:t xml:space="preserve">Item is added successfully </w:t>
            </w:r>
          </w:p>
        </w:tc>
      </w:tr>
      <w:tr w:rsidR="00DA6590" w:rsidTr="00C476FC">
        <w:tc>
          <w:tcPr>
            <w:tcW w:w="9629" w:type="dxa"/>
          </w:tcPr>
          <w:p w:rsidR="00DA6590" w:rsidRPr="00FF11C1" w:rsidRDefault="00DA6590" w:rsidP="00C476FC">
            <w:pPr>
              <w:rPr>
                <w:b/>
              </w:rPr>
            </w:pPr>
            <w:r w:rsidRPr="00FF11C1">
              <w:rPr>
                <w:b/>
              </w:rPr>
              <w:t>Main Scenario: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685"/>
              <w:gridCol w:w="4418"/>
            </w:tblGrid>
            <w:tr w:rsidR="00DA6590" w:rsidTr="00AA342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DA6590" w:rsidRDefault="00DA6590" w:rsidP="00C476FC">
                  <w:r>
                    <w:t>Step</w:t>
                  </w:r>
                </w:p>
              </w:tc>
              <w:tc>
                <w:tcPr>
                  <w:tcW w:w="3685" w:type="dxa"/>
                </w:tcPr>
                <w:p w:rsidR="00DA6590" w:rsidRDefault="00DA6590" w:rsidP="00C476FC">
                  <w:r>
                    <w:t>Action</w:t>
                  </w:r>
                </w:p>
              </w:tc>
              <w:tc>
                <w:tcPr>
                  <w:tcW w:w="4418" w:type="dxa"/>
                </w:tcPr>
                <w:p w:rsidR="00DA6590" w:rsidRDefault="00DA6590" w:rsidP="00C476FC">
                  <w:r>
                    <w:t xml:space="preserve">Response </w:t>
                  </w:r>
                </w:p>
              </w:tc>
            </w:tr>
            <w:tr w:rsidR="000666C5" w:rsidTr="00AA3429">
              <w:tc>
                <w:tcPr>
                  <w:tcW w:w="704" w:type="dxa"/>
                </w:tcPr>
                <w:p w:rsidR="000666C5" w:rsidRDefault="000666C5" w:rsidP="00C476FC">
                  <w:r>
                    <w:sym w:font="Wingdings" w:char="F081"/>
                  </w:r>
                </w:p>
              </w:tc>
              <w:tc>
                <w:tcPr>
                  <w:tcW w:w="3685" w:type="dxa"/>
                </w:tcPr>
                <w:p w:rsidR="000666C5" w:rsidRDefault="000666C5" w:rsidP="00B2013D">
                  <w:r>
                    <w:t xml:space="preserve">Click on button Add Item </w:t>
                  </w:r>
                </w:p>
              </w:tc>
              <w:tc>
                <w:tcPr>
                  <w:tcW w:w="4418" w:type="dxa"/>
                </w:tcPr>
                <w:p w:rsidR="000666C5" w:rsidRPr="00C665E1" w:rsidRDefault="000666C5" w:rsidP="00C476FC">
                  <w:r>
                    <w:t>Show textbox of Name, Type, Total Limit &amp; button Save</w:t>
                  </w:r>
                </w:p>
              </w:tc>
            </w:tr>
            <w:tr w:rsidR="00DA6590" w:rsidTr="00AA3429">
              <w:tc>
                <w:tcPr>
                  <w:tcW w:w="704" w:type="dxa"/>
                </w:tcPr>
                <w:p w:rsidR="00DA6590" w:rsidRDefault="000666C5" w:rsidP="00C476FC">
                  <w:r>
                    <w:sym w:font="Wingdings" w:char="F082"/>
                  </w:r>
                </w:p>
              </w:tc>
              <w:tc>
                <w:tcPr>
                  <w:tcW w:w="3685" w:type="dxa"/>
                </w:tcPr>
                <w:p w:rsidR="00DA6590" w:rsidRDefault="00DA6590" w:rsidP="00C476FC">
                  <w:r>
                    <w:t xml:space="preserve">Input information; </w:t>
                  </w:r>
                </w:p>
                <w:p w:rsidR="00DA6590" w:rsidRDefault="00DA6590" w:rsidP="00877377">
                  <w:r>
                    <w:t>C</w:t>
                  </w:r>
                  <w:r w:rsidRPr="00540541">
                    <w:t xml:space="preserve">lick on </w:t>
                  </w:r>
                  <w:r>
                    <w:t>button</w:t>
                  </w:r>
                  <w:r w:rsidRPr="00540541">
                    <w:t xml:space="preserve"> </w:t>
                  </w:r>
                  <w:r w:rsidR="00784007">
                    <w:t xml:space="preserve">Save </w:t>
                  </w:r>
                </w:p>
              </w:tc>
              <w:tc>
                <w:tcPr>
                  <w:tcW w:w="4418" w:type="dxa"/>
                </w:tcPr>
                <w:p w:rsidR="00DA6590" w:rsidRDefault="000D116E" w:rsidP="000B57B1">
                  <w:r w:rsidRPr="00D631DF">
                    <w:t>Show label instead of textbox</w:t>
                  </w:r>
                </w:p>
                <w:p w:rsidR="000B57B1" w:rsidRPr="000D116E" w:rsidRDefault="000B57B1" w:rsidP="000B57B1">
                  <w:r>
                    <w:t>Hide button Save</w:t>
                  </w:r>
                </w:p>
              </w:tc>
            </w:tr>
          </w:tbl>
          <w:p w:rsidR="00DA6590" w:rsidRPr="00B50D5D" w:rsidRDefault="00DA6590" w:rsidP="00C476FC">
            <w:pPr>
              <w:ind w:left="596"/>
            </w:pPr>
          </w:p>
        </w:tc>
      </w:tr>
      <w:tr w:rsidR="00DA6590" w:rsidTr="00C476FC">
        <w:tc>
          <w:tcPr>
            <w:tcW w:w="9629" w:type="dxa"/>
          </w:tcPr>
          <w:p w:rsidR="00DA6590" w:rsidRPr="00FF11C1" w:rsidRDefault="00DA6590" w:rsidP="00C476FC">
            <w:pPr>
              <w:rPr>
                <w:b/>
              </w:rPr>
            </w:pPr>
            <w:r w:rsidRPr="00FF11C1">
              <w:rPr>
                <w:b/>
              </w:rPr>
              <w:t>Alternative Scenario</w:t>
            </w:r>
            <w:r>
              <w:rPr>
                <w:b/>
              </w:rPr>
              <w:t>s</w:t>
            </w:r>
            <w:r w:rsidRPr="00FF11C1">
              <w:rPr>
                <w:b/>
              </w:rPr>
              <w:t>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685"/>
              <w:gridCol w:w="4418"/>
            </w:tblGrid>
            <w:tr w:rsidR="00877377" w:rsidTr="00647F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877377" w:rsidRDefault="00877377" w:rsidP="00877377">
                  <w:r>
                    <w:t>Step</w:t>
                  </w:r>
                </w:p>
              </w:tc>
              <w:tc>
                <w:tcPr>
                  <w:tcW w:w="3685" w:type="dxa"/>
                </w:tcPr>
                <w:p w:rsidR="00877377" w:rsidRDefault="00877377" w:rsidP="00877377">
                  <w:r>
                    <w:t>Action</w:t>
                  </w:r>
                </w:p>
              </w:tc>
              <w:tc>
                <w:tcPr>
                  <w:tcW w:w="4418" w:type="dxa"/>
                </w:tcPr>
                <w:p w:rsidR="00877377" w:rsidRDefault="00877377" w:rsidP="00877377">
                  <w:r>
                    <w:t xml:space="preserve">Response </w:t>
                  </w:r>
                </w:p>
              </w:tc>
            </w:tr>
            <w:tr w:rsidR="00877377" w:rsidTr="00647FCC">
              <w:tc>
                <w:tcPr>
                  <w:tcW w:w="704" w:type="dxa"/>
                </w:tcPr>
                <w:p w:rsidR="00877377" w:rsidRDefault="00E1193E" w:rsidP="00877377">
                  <w:r>
                    <w:sym w:font="Wingdings" w:char="F082"/>
                  </w:r>
                </w:p>
              </w:tc>
              <w:tc>
                <w:tcPr>
                  <w:tcW w:w="3685" w:type="dxa"/>
                </w:tcPr>
                <w:p w:rsidR="00877377" w:rsidRDefault="00877377" w:rsidP="00877377">
                  <w:r>
                    <w:t xml:space="preserve">Click on button Cancel </w:t>
                  </w:r>
                </w:p>
              </w:tc>
              <w:tc>
                <w:tcPr>
                  <w:tcW w:w="4418" w:type="dxa"/>
                </w:tcPr>
                <w:p w:rsidR="00877377" w:rsidRPr="00C665E1" w:rsidRDefault="00877377" w:rsidP="00877377">
                  <w:r>
                    <w:t>Hide textbox of Name, Type, Total Limit &amp; button Save</w:t>
                  </w:r>
                </w:p>
              </w:tc>
            </w:tr>
          </w:tbl>
          <w:p w:rsidR="00DA6590" w:rsidRPr="002337C7" w:rsidRDefault="00DA6590" w:rsidP="00C476FC">
            <w:pPr>
              <w:ind w:left="596"/>
            </w:pPr>
          </w:p>
        </w:tc>
      </w:tr>
      <w:tr w:rsidR="00DA6590" w:rsidTr="00C476FC">
        <w:tc>
          <w:tcPr>
            <w:tcW w:w="9629" w:type="dxa"/>
          </w:tcPr>
          <w:p w:rsidR="00DA6590" w:rsidRPr="00FF11C1" w:rsidRDefault="00DA6590" w:rsidP="00C476FC">
            <w:pPr>
              <w:rPr>
                <w:b/>
              </w:rPr>
            </w:pPr>
            <w:r w:rsidRPr="00FF11C1">
              <w:rPr>
                <w:b/>
              </w:rPr>
              <w:t>Business Rules:</w:t>
            </w:r>
          </w:p>
          <w:p w:rsidR="00DA6590" w:rsidRPr="002337C7" w:rsidRDefault="006A3CB8" w:rsidP="00C476FC">
            <w:pPr>
              <w:ind w:left="596"/>
            </w:pPr>
            <w:r>
              <w:t xml:space="preserve">Residual </w:t>
            </w:r>
            <w:r w:rsidR="005D2ECF">
              <w:t>options</w:t>
            </w:r>
            <w:r>
              <w:t>: cash (default), bank account</w:t>
            </w:r>
          </w:p>
        </w:tc>
      </w:tr>
    </w:tbl>
    <w:p w:rsidR="00063645" w:rsidRDefault="00063645" w:rsidP="000E7070">
      <w:pPr>
        <w:pStyle w:val="Heading3"/>
        <w:spacing w:before="120"/>
      </w:pPr>
      <w:r>
        <w:t>Update Item</w:t>
      </w:r>
    </w:p>
    <w:p w:rsidR="00063645" w:rsidRDefault="00063645" w:rsidP="00C54481">
      <w:pPr>
        <w:pStyle w:val="Heading4"/>
      </w:pPr>
      <w:bookmarkStart w:id="2" w:name="_Update_Residual"/>
      <w:bookmarkEnd w:id="2"/>
      <w:r>
        <w:t>Update Residual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D21AE5" w:rsidRPr="005E233A" w:rsidTr="00C47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29" w:type="dxa"/>
          </w:tcPr>
          <w:p w:rsidR="00D21AE5" w:rsidRPr="005E233A" w:rsidRDefault="00D21AE5" w:rsidP="00C476FC">
            <w:pPr>
              <w:spacing w:before="240" w:after="240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Update Residual</w:t>
            </w:r>
            <w:r w:rsidRPr="005E233A">
              <w:rPr>
                <w:caps/>
                <w:sz w:val="28"/>
                <w:szCs w:val="28"/>
              </w:rPr>
              <w:t xml:space="preserve"> specification</w:t>
            </w:r>
          </w:p>
        </w:tc>
      </w:tr>
      <w:tr w:rsidR="00D21AE5" w:rsidTr="00C476FC">
        <w:tc>
          <w:tcPr>
            <w:tcW w:w="9629" w:type="dxa"/>
          </w:tcPr>
          <w:p w:rsidR="00D21AE5" w:rsidRPr="00FF11C1" w:rsidRDefault="00D21AE5" w:rsidP="00C476FC">
            <w:pPr>
              <w:rPr>
                <w:b/>
              </w:rPr>
            </w:pPr>
            <w:r w:rsidRPr="00FF11C1">
              <w:rPr>
                <w:b/>
              </w:rPr>
              <w:t>Actor:</w:t>
            </w:r>
          </w:p>
          <w:p w:rsidR="00D21AE5" w:rsidRDefault="00D21AE5" w:rsidP="00C476FC">
            <w:pPr>
              <w:ind w:left="596"/>
            </w:pPr>
            <w:r>
              <w:t>User</w:t>
            </w:r>
          </w:p>
        </w:tc>
      </w:tr>
      <w:tr w:rsidR="00D21AE5" w:rsidTr="00C476FC">
        <w:tc>
          <w:tcPr>
            <w:tcW w:w="9629" w:type="dxa"/>
          </w:tcPr>
          <w:p w:rsidR="00D21AE5" w:rsidRPr="00FF11C1" w:rsidRDefault="00D21AE5" w:rsidP="00C476FC">
            <w:pPr>
              <w:rPr>
                <w:b/>
              </w:rPr>
            </w:pPr>
            <w:r w:rsidRPr="00FF11C1">
              <w:rPr>
                <w:b/>
              </w:rPr>
              <w:t>Summary:</w:t>
            </w:r>
          </w:p>
          <w:p w:rsidR="00D21AE5" w:rsidRDefault="00D21AE5" w:rsidP="001C5BC0">
            <w:pPr>
              <w:ind w:left="596"/>
            </w:pPr>
            <w:r>
              <w:t xml:space="preserve">User </w:t>
            </w:r>
            <w:r w:rsidR="001C5BC0">
              <w:t>change Amount of</w:t>
            </w:r>
            <w:r>
              <w:t xml:space="preserve"> Item </w:t>
            </w:r>
            <w:r w:rsidR="00872794">
              <w:t xml:space="preserve">of </w:t>
            </w:r>
            <w:r>
              <w:t>category Residual, type bank account</w:t>
            </w:r>
            <w:r w:rsidR="00AE190B">
              <w:t xml:space="preserve"> (about type cash, refer section</w:t>
            </w:r>
            <w:r w:rsidR="00F339FD">
              <w:t xml:space="preserve"> </w:t>
            </w:r>
            <w:hyperlink w:anchor="_Update_Cash" w:history="1">
              <w:r w:rsidR="00AE190B" w:rsidRPr="00AE190B">
                <w:rPr>
                  <w:rStyle w:val="Hyperlink"/>
                </w:rPr>
                <w:t>Update Cash</w:t>
              </w:r>
            </w:hyperlink>
            <w:r w:rsidR="00AE190B">
              <w:t>)</w:t>
            </w:r>
          </w:p>
        </w:tc>
      </w:tr>
      <w:tr w:rsidR="00D21AE5" w:rsidTr="00C476FC">
        <w:tc>
          <w:tcPr>
            <w:tcW w:w="9629" w:type="dxa"/>
          </w:tcPr>
          <w:p w:rsidR="00D21AE5" w:rsidRPr="00FF11C1" w:rsidRDefault="00D21AE5" w:rsidP="00C476FC">
            <w:pPr>
              <w:rPr>
                <w:b/>
              </w:rPr>
            </w:pPr>
            <w:r w:rsidRPr="00FF11C1">
              <w:rPr>
                <w:b/>
              </w:rPr>
              <w:t>Triggers:</w:t>
            </w:r>
          </w:p>
          <w:p w:rsidR="00D21AE5" w:rsidRPr="0067639B" w:rsidRDefault="00D21AE5" w:rsidP="003A5DD1">
            <w:pPr>
              <w:ind w:left="596" w:right="28"/>
            </w:pPr>
            <w:r>
              <w:t xml:space="preserve">Click on button </w:t>
            </w:r>
            <w:r w:rsidR="00432FAF">
              <w:t>Edit</w:t>
            </w:r>
            <w:r>
              <w:t xml:space="preserve"> </w:t>
            </w:r>
            <w:r w:rsidR="00D40DC8">
              <w:t>of the Item that want to edit</w:t>
            </w:r>
            <w:r w:rsidR="00872794">
              <w:t xml:space="preserve"> on Statistic page</w:t>
            </w:r>
            <w:r w:rsidR="00D40DC8">
              <w:t xml:space="preserve"> in</w:t>
            </w:r>
            <w:r w:rsidR="00432FAF">
              <w:t xml:space="preserve"> category Residual, </w:t>
            </w:r>
            <w:r w:rsidR="00D40DC8">
              <w:t>type bank account</w:t>
            </w:r>
          </w:p>
        </w:tc>
      </w:tr>
      <w:tr w:rsidR="00D21AE5" w:rsidTr="00C476FC">
        <w:tc>
          <w:tcPr>
            <w:tcW w:w="9629" w:type="dxa"/>
          </w:tcPr>
          <w:p w:rsidR="00D21AE5" w:rsidRPr="00FF11C1" w:rsidRDefault="00D21AE5" w:rsidP="00C476FC">
            <w:pPr>
              <w:rPr>
                <w:b/>
              </w:rPr>
            </w:pPr>
            <w:r w:rsidRPr="00FF11C1">
              <w:rPr>
                <w:b/>
              </w:rPr>
              <w:lastRenderedPageBreak/>
              <w:t>Pre-conditions:</w:t>
            </w:r>
          </w:p>
          <w:p w:rsidR="00D21AE5" w:rsidRPr="00B50D5D" w:rsidRDefault="00D21AE5" w:rsidP="00D40DC8">
            <w:pPr>
              <w:ind w:left="596"/>
            </w:pPr>
            <w:r w:rsidRPr="00653EDE">
              <w:t>Information required</w:t>
            </w:r>
            <w:r>
              <w:t xml:space="preserve">: </w:t>
            </w:r>
            <w:r w:rsidR="00D40DC8">
              <w:t>amount</w:t>
            </w:r>
          </w:p>
        </w:tc>
      </w:tr>
      <w:tr w:rsidR="00D21AE5" w:rsidTr="00C476FC">
        <w:tc>
          <w:tcPr>
            <w:tcW w:w="9629" w:type="dxa"/>
          </w:tcPr>
          <w:p w:rsidR="00D21AE5" w:rsidRPr="00FF11C1" w:rsidRDefault="00D21AE5" w:rsidP="00C476FC">
            <w:pPr>
              <w:rPr>
                <w:b/>
              </w:rPr>
            </w:pPr>
            <w:r w:rsidRPr="00FF11C1">
              <w:rPr>
                <w:b/>
              </w:rPr>
              <w:t>Post-conditions:</w:t>
            </w:r>
          </w:p>
          <w:p w:rsidR="00D21AE5" w:rsidRDefault="001E446D" w:rsidP="001E446D">
            <w:pPr>
              <w:ind w:left="596"/>
            </w:pPr>
            <w:r>
              <w:t xml:space="preserve">Amount of </w:t>
            </w:r>
            <w:r w:rsidR="00D21AE5">
              <w:t xml:space="preserve">Item is </w:t>
            </w:r>
            <w:r>
              <w:t>changed</w:t>
            </w:r>
            <w:r w:rsidR="00D21AE5">
              <w:t xml:space="preserve"> successfully </w:t>
            </w:r>
          </w:p>
          <w:p w:rsidR="00C15765" w:rsidRPr="00B50D5D" w:rsidRDefault="00C15765" w:rsidP="001E446D">
            <w:pPr>
              <w:ind w:left="596"/>
            </w:pPr>
            <w:r>
              <w:t>Amount of Item Common &amp; Category Spending are updated successfully</w:t>
            </w:r>
          </w:p>
        </w:tc>
      </w:tr>
      <w:tr w:rsidR="00D21AE5" w:rsidTr="00C476FC">
        <w:tc>
          <w:tcPr>
            <w:tcW w:w="9629" w:type="dxa"/>
          </w:tcPr>
          <w:p w:rsidR="00D21AE5" w:rsidRPr="00FF11C1" w:rsidRDefault="00D21AE5" w:rsidP="00C476FC">
            <w:pPr>
              <w:rPr>
                <w:b/>
              </w:rPr>
            </w:pPr>
            <w:r w:rsidRPr="00FF11C1">
              <w:rPr>
                <w:b/>
              </w:rPr>
              <w:t>Main Scenario: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1984"/>
              <w:gridCol w:w="6119"/>
            </w:tblGrid>
            <w:tr w:rsidR="00D21AE5" w:rsidTr="00F856F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D21AE5" w:rsidRDefault="00D21AE5" w:rsidP="00C476FC">
                  <w:r>
                    <w:t>Step</w:t>
                  </w:r>
                </w:p>
              </w:tc>
              <w:tc>
                <w:tcPr>
                  <w:tcW w:w="1984" w:type="dxa"/>
                </w:tcPr>
                <w:p w:rsidR="00D21AE5" w:rsidRDefault="00D21AE5" w:rsidP="00C476FC">
                  <w:r>
                    <w:t>Action</w:t>
                  </w:r>
                </w:p>
              </w:tc>
              <w:tc>
                <w:tcPr>
                  <w:tcW w:w="6119" w:type="dxa"/>
                </w:tcPr>
                <w:p w:rsidR="00D21AE5" w:rsidRDefault="00D21AE5" w:rsidP="00C476FC">
                  <w:r>
                    <w:t xml:space="preserve">Response </w:t>
                  </w:r>
                </w:p>
              </w:tc>
            </w:tr>
            <w:tr w:rsidR="00763C84" w:rsidTr="00F856FC">
              <w:tc>
                <w:tcPr>
                  <w:tcW w:w="704" w:type="dxa"/>
                </w:tcPr>
                <w:p w:rsidR="00763C84" w:rsidRDefault="00763C84" w:rsidP="00C476FC">
                  <w:r>
                    <w:sym w:font="Wingdings" w:char="F081"/>
                  </w:r>
                </w:p>
              </w:tc>
              <w:tc>
                <w:tcPr>
                  <w:tcW w:w="1984" w:type="dxa"/>
                </w:tcPr>
                <w:p w:rsidR="00763C84" w:rsidRDefault="00763C84" w:rsidP="00042A55">
                  <w:r>
                    <w:t xml:space="preserve">Click on button Edit </w:t>
                  </w:r>
                </w:p>
              </w:tc>
              <w:tc>
                <w:tcPr>
                  <w:tcW w:w="6119" w:type="dxa"/>
                </w:tcPr>
                <w:p w:rsidR="00F856FC" w:rsidRDefault="00763C84" w:rsidP="00C476FC">
                  <w:r>
                    <w:t xml:space="preserve">Show textbox Amount instead of label Amount </w:t>
                  </w:r>
                </w:p>
                <w:p w:rsidR="00763C84" w:rsidRPr="00C665E1" w:rsidRDefault="00763C84" w:rsidP="00C476FC">
                  <w:r>
                    <w:t>Show button Save instead of button Edit</w:t>
                  </w:r>
                </w:p>
              </w:tc>
            </w:tr>
            <w:tr w:rsidR="00D21AE5" w:rsidTr="00F856FC">
              <w:tc>
                <w:tcPr>
                  <w:tcW w:w="704" w:type="dxa"/>
                </w:tcPr>
                <w:p w:rsidR="00D21AE5" w:rsidRDefault="00763C84" w:rsidP="00C476FC">
                  <w:r>
                    <w:sym w:font="Wingdings" w:char="F082"/>
                  </w:r>
                </w:p>
              </w:tc>
              <w:tc>
                <w:tcPr>
                  <w:tcW w:w="1984" w:type="dxa"/>
                </w:tcPr>
                <w:p w:rsidR="00D21AE5" w:rsidRDefault="006E43C2" w:rsidP="00C476FC">
                  <w:r>
                    <w:t>Change</w:t>
                  </w:r>
                  <w:r w:rsidR="00D21AE5">
                    <w:t xml:space="preserve"> </w:t>
                  </w:r>
                  <w:r w:rsidR="009B1EA1">
                    <w:t>amount</w:t>
                  </w:r>
                  <w:r w:rsidR="00D21AE5">
                    <w:t xml:space="preserve">; </w:t>
                  </w:r>
                </w:p>
                <w:p w:rsidR="00D21AE5" w:rsidRDefault="00D21AE5" w:rsidP="00042A55">
                  <w:r>
                    <w:t>C</w:t>
                  </w:r>
                  <w:r w:rsidRPr="00540541">
                    <w:t xml:space="preserve">lick on </w:t>
                  </w:r>
                  <w:r>
                    <w:t>button</w:t>
                  </w:r>
                  <w:r w:rsidRPr="00540541">
                    <w:t xml:space="preserve"> </w:t>
                  </w:r>
                  <w:r>
                    <w:t xml:space="preserve">Save </w:t>
                  </w:r>
                </w:p>
              </w:tc>
              <w:tc>
                <w:tcPr>
                  <w:tcW w:w="6119" w:type="dxa"/>
                </w:tcPr>
                <w:p w:rsidR="00F92A46" w:rsidRDefault="00F92A46" w:rsidP="00B34ABE">
                  <w:r>
                    <w:t xml:space="preserve">Show label Amount instead of textbox Amount with new amount </w:t>
                  </w:r>
                </w:p>
                <w:p w:rsidR="00D21AE5" w:rsidRDefault="00F92A46" w:rsidP="00B34ABE">
                  <w:r>
                    <w:t>Show button Edit instead of button Save</w:t>
                  </w:r>
                </w:p>
                <w:p w:rsidR="000B6533" w:rsidRPr="00B34ABE" w:rsidRDefault="003E1F60" w:rsidP="003E1F60">
                  <w:r>
                    <w:t>Amount of Item Common &amp; Category Spending are updated</w:t>
                  </w:r>
                </w:p>
              </w:tc>
            </w:tr>
          </w:tbl>
          <w:p w:rsidR="00D21AE5" w:rsidRPr="00B50D5D" w:rsidRDefault="00D21AE5" w:rsidP="00C476FC">
            <w:pPr>
              <w:ind w:left="596"/>
            </w:pPr>
          </w:p>
        </w:tc>
      </w:tr>
      <w:tr w:rsidR="00D21AE5" w:rsidTr="00C476FC">
        <w:tc>
          <w:tcPr>
            <w:tcW w:w="9629" w:type="dxa"/>
          </w:tcPr>
          <w:p w:rsidR="00D21AE5" w:rsidRPr="00FF11C1" w:rsidRDefault="00D21AE5" w:rsidP="00C476FC">
            <w:pPr>
              <w:rPr>
                <w:b/>
              </w:rPr>
            </w:pPr>
            <w:r w:rsidRPr="00FF11C1">
              <w:rPr>
                <w:b/>
              </w:rPr>
              <w:t>Alternative Scenario</w:t>
            </w:r>
            <w:r>
              <w:rPr>
                <w:b/>
              </w:rPr>
              <w:t>s</w:t>
            </w:r>
            <w:r w:rsidRPr="00FF11C1">
              <w:rPr>
                <w:b/>
              </w:rPr>
              <w:t>:</w:t>
            </w:r>
          </w:p>
          <w:p w:rsidR="00D21AE5" w:rsidRPr="002337C7" w:rsidRDefault="00D21AE5" w:rsidP="00C476FC">
            <w:pPr>
              <w:ind w:left="596"/>
            </w:pPr>
            <w:r>
              <w:t>N/A</w:t>
            </w:r>
          </w:p>
        </w:tc>
      </w:tr>
      <w:tr w:rsidR="00D21AE5" w:rsidTr="00C476FC">
        <w:tc>
          <w:tcPr>
            <w:tcW w:w="9629" w:type="dxa"/>
          </w:tcPr>
          <w:p w:rsidR="00D21AE5" w:rsidRPr="00FF11C1" w:rsidRDefault="00D21AE5" w:rsidP="00C476FC">
            <w:pPr>
              <w:rPr>
                <w:b/>
              </w:rPr>
            </w:pPr>
            <w:r w:rsidRPr="00FF11C1">
              <w:rPr>
                <w:b/>
              </w:rPr>
              <w:t>Business Rules:</w:t>
            </w:r>
          </w:p>
          <w:p w:rsidR="00D21AE5" w:rsidRDefault="00BD0083" w:rsidP="00BD0083">
            <w:pPr>
              <w:ind w:left="596"/>
            </w:pPr>
            <w:r>
              <w:t>User can only i</w:t>
            </w:r>
            <w:r w:rsidR="00B34ABE">
              <w:t>nput</w:t>
            </w:r>
            <w:r>
              <w:t xml:space="preserve"> number</w:t>
            </w:r>
            <w:r w:rsidR="00B34ABE">
              <w:t xml:space="preserve"> in</w:t>
            </w:r>
            <w:r>
              <w:t>to</w:t>
            </w:r>
            <w:r w:rsidR="00B34ABE">
              <w:t xml:space="preserve"> textbox A</w:t>
            </w:r>
            <w:r>
              <w:t>mount</w:t>
            </w:r>
          </w:p>
          <w:p w:rsidR="003E1F60" w:rsidRPr="002337C7" w:rsidRDefault="002B38FA" w:rsidP="00BD0083">
            <w:pPr>
              <w:ind w:left="596"/>
            </w:pPr>
            <w:r>
              <w:t xml:space="preserve">Amount of Item Common &amp; Category Spending are updated: refer section </w:t>
            </w:r>
            <w:hyperlink w:anchor="_Statistic" w:history="1">
              <w:r w:rsidRPr="002B38FA">
                <w:rPr>
                  <w:rStyle w:val="Hyperlink"/>
                </w:rPr>
                <w:t>Statistic</w:t>
              </w:r>
            </w:hyperlink>
          </w:p>
        </w:tc>
      </w:tr>
    </w:tbl>
    <w:p w:rsidR="00474452" w:rsidRDefault="00474452" w:rsidP="00474452">
      <w:bookmarkStart w:id="3" w:name="_Update_Cash"/>
      <w:bookmarkEnd w:id="3"/>
    </w:p>
    <w:p w:rsidR="00063645" w:rsidRDefault="00063645" w:rsidP="00C36817">
      <w:pPr>
        <w:pStyle w:val="Heading4"/>
        <w:spacing w:before="0"/>
        <w:ind w:left="862" w:hanging="862"/>
      </w:pPr>
      <w:bookmarkStart w:id="4" w:name="_Update_Cash_1"/>
      <w:bookmarkEnd w:id="4"/>
      <w:r>
        <w:t>Update Cash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D90F5F" w:rsidRPr="005E233A" w:rsidTr="00C11F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29" w:type="dxa"/>
          </w:tcPr>
          <w:p w:rsidR="00D90F5F" w:rsidRPr="005E233A" w:rsidRDefault="00D90F5F" w:rsidP="00D90F5F">
            <w:pPr>
              <w:spacing w:before="240" w:after="240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Update Cash</w:t>
            </w:r>
            <w:r w:rsidRPr="005E233A">
              <w:rPr>
                <w:caps/>
                <w:sz w:val="28"/>
                <w:szCs w:val="28"/>
              </w:rPr>
              <w:t xml:space="preserve"> specification</w:t>
            </w:r>
          </w:p>
        </w:tc>
      </w:tr>
      <w:tr w:rsidR="00D90F5F" w:rsidTr="00C11FDE">
        <w:tc>
          <w:tcPr>
            <w:tcW w:w="9629" w:type="dxa"/>
          </w:tcPr>
          <w:p w:rsidR="00D90F5F" w:rsidRPr="00FF11C1" w:rsidRDefault="00D90F5F" w:rsidP="00C11FDE">
            <w:pPr>
              <w:rPr>
                <w:b/>
              </w:rPr>
            </w:pPr>
            <w:r w:rsidRPr="00FF11C1">
              <w:rPr>
                <w:b/>
              </w:rPr>
              <w:t>Actor:</w:t>
            </w:r>
          </w:p>
          <w:p w:rsidR="00D90F5F" w:rsidRDefault="00D90F5F" w:rsidP="00C11FDE">
            <w:pPr>
              <w:ind w:left="596"/>
            </w:pPr>
            <w:r>
              <w:t>User</w:t>
            </w:r>
          </w:p>
        </w:tc>
      </w:tr>
      <w:tr w:rsidR="00D90F5F" w:rsidTr="00C11FDE">
        <w:tc>
          <w:tcPr>
            <w:tcW w:w="9629" w:type="dxa"/>
          </w:tcPr>
          <w:p w:rsidR="00D90F5F" w:rsidRPr="00FF11C1" w:rsidRDefault="00D90F5F" w:rsidP="00C11FDE">
            <w:pPr>
              <w:rPr>
                <w:b/>
              </w:rPr>
            </w:pPr>
            <w:r w:rsidRPr="00FF11C1">
              <w:rPr>
                <w:b/>
              </w:rPr>
              <w:t>Summary:</w:t>
            </w:r>
          </w:p>
          <w:p w:rsidR="00D90F5F" w:rsidRDefault="00D90F5F" w:rsidP="004F7720">
            <w:pPr>
              <w:ind w:left="596"/>
            </w:pPr>
            <w:r>
              <w:t xml:space="preserve">User </w:t>
            </w:r>
            <w:r w:rsidR="004F7720">
              <w:t>change Amount or Add/Edit/Delete cash info of</w:t>
            </w:r>
            <w:r>
              <w:t xml:space="preserve"> Item on category Residual, type </w:t>
            </w:r>
            <w:r w:rsidR="00E519FF">
              <w:t>cash</w:t>
            </w:r>
          </w:p>
        </w:tc>
      </w:tr>
      <w:tr w:rsidR="00D90F5F" w:rsidTr="00C11FDE">
        <w:tc>
          <w:tcPr>
            <w:tcW w:w="9629" w:type="dxa"/>
          </w:tcPr>
          <w:p w:rsidR="00D90F5F" w:rsidRPr="00FF11C1" w:rsidRDefault="00D90F5F" w:rsidP="00C11FDE">
            <w:pPr>
              <w:rPr>
                <w:b/>
              </w:rPr>
            </w:pPr>
            <w:r w:rsidRPr="00FF11C1">
              <w:rPr>
                <w:b/>
              </w:rPr>
              <w:t>Triggers:</w:t>
            </w:r>
          </w:p>
          <w:p w:rsidR="00D90F5F" w:rsidRPr="0067639B" w:rsidRDefault="00D90F5F" w:rsidP="003A5DD1">
            <w:pPr>
              <w:ind w:left="596" w:right="28"/>
            </w:pPr>
            <w:r>
              <w:t>Click on button Edit of the Item that want to edit</w:t>
            </w:r>
            <w:r w:rsidR="00872794">
              <w:t xml:space="preserve"> on Statistic page</w:t>
            </w:r>
            <w:r>
              <w:t xml:space="preserve"> in category Residual, type </w:t>
            </w:r>
            <w:r w:rsidR="000850EC">
              <w:t>cash</w:t>
            </w:r>
          </w:p>
        </w:tc>
      </w:tr>
      <w:tr w:rsidR="00D90F5F" w:rsidTr="00C11FDE">
        <w:tc>
          <w:tcPr>
            <w:tcW w:w="9629" w:type="dxa"/>
          </w:tcPr>
          <w:p w:rsidR="00D90F5F" w:rsidRPr="00FF11C1" w:rsidRDefault="00D90F5F" w:rsidP="00C11FDE">
            <w:pPr>
              <w:rPr>
                <w:b/>
              </w:rPr>
            </w:pPr>
            <w:r w:rsidRPr="00FF11C1">
              <w:rPr>
                <w:b/>
              </w:rPr>
              <w:t>Pre-conditions:</w:t>
            </w:r>
          </w:p>
          <w:p w:rsidR="00D90F5F" w:rsidRDefault="007835F9" w:rsidP="00C11FDE">
            <w:pPr>
              <w:ind w:left="596"/>
            </w:pPr>
            <w:r>
              <w:t xml:space="preserve">Change Amount: </w:t>
            </w:r>
            <w:r w:rsidR="00D90F5F" w:rsidRPr="00653EDE">
              <w:t>Information required</w:t>
            </w:r>
            <w:r w:rsidR="00D90F5F">
              <w:t>: amount</w:t>
            </w:r>
          </w:p>
          <w:p w:rsidR="007835F9" w:rsidRPr="00B50D5D" w:rsidRDefault="007835F9" w:rsidP="00C11FDE">
            <w:pPr>
              <w:ind w:left="596"/>
            </w:pPr>
            <w:r>
              <w:t>Add</w:t>
            </w:r>
            <w:r w:rsidR="009D0F69">
              <w:t>/Edit</w:t>
            </w:r>
            <w:r>
              <w:t xml:space="preserve"> cash: </w:t>
            </w:r>
            <w:r w:rsidRPr="00653EDE">
              <w:t>Information required</w:t>
            </w:r>
            <w:r>
              <w:t>: cash value, number</w:t>
            </w:r>
          </w:p>
        </w:tc>
      </w:tr>
      <w:tr w:rsidR="00D90F5F" w:rsidTr="00C11FDE">
        <w:tc>
          <w:tcPr>
            <w:tcW w:w="9629" w:type="dxa"/>
          </w:tcPr>
          <w:p w:rsidR="00D90F5F" w:rsidRPr="00FF11C1" w:rsidRDefault="00D90F5F" w:rsidP="00C11FDE">
            <w:pPr>
              <w:rPr>
                <w:b/>
              </w:rPr>
            </w:pPr>
            <w:r w:rsidRPr="00FF11C1">
              <w:rPr>
                <w:b/>
              </w:rPr>
              <w:t>Post-conditions:</w:t>
            </w:r>
          </w:p>
          <w:p w:rsidR="00D90F5F" w:rsidRDefault="00D90F5F" w:rsidP="00C11FDE">
            <w:pPr>
              <w:ind w:left="596"/>
            </w:pPr>
            <w:r>
              <w:t xml:space="preserve">Amount of Item is changed successfully </w:t>
            </w:r>
          </w:p>
          <w:p w:rsidR="00C15765" w:rsidRPr="00B50D5D" w:rsidRDefault="00C15765" w:rsidP="00C11FDE">
            <w:pPr>
              <w:ind w:left="596"/>
            </w:pPr>
            <w:r>
              <w:t>Amount of Item Common &amp; Category Spending are updated successfully</w:t>
            </w:r>
          </w:p>
        </w:tc>
      </w:tr>
      <w:tr w:rsidR="00D90F5F" w:rsidTr="00C11FDE">
        <w:tc>
          <w:tcPr>
            <w:tcW w:w="9629" w:type="dxa"/>
          </w:tcPr>
          <w:p w:rsidR="00D90F5F" w:rsidRPr="00FF11C1" w:rsidRDefault="00D90F5F" w:rsidP="00C11FDE">
            <w:pPr>
              <w:rPr>
                <w:b/>
              </w:rPr>
            </w:pPr>
            <w:r w:rsidRPr="00FF11C1">
              <w:rPr>
                <w:b/>
              </w:rPr>
              <w:t>Main Scenario: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37"/>
              <w:gridCol w:w="3389"/>
              <w:gridCol w:w="4681"/>
            </w:tblGrid>
            <w:tr w:rsidR="00D90F5F" w:rsidTr="0036738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D90F5F" w:rsidRDefault="00D90F5F" w:rsidP="00C11FDE">
                  <w:r>
                    <w:t>Step</w:t>
                  </w:r>
                </w:p>
              </w:tc>
              <w:tc>
                <w:tcPr>
                  <w:tcW w:w="3402" w:type="dxa"/>
                </w:tcPr>
                <w:p w:rsidR="00D90F5F" w:rsidRDefault="00D90F5F" w:rsidP="00C11FDE">
                  <w:r>
                    <w:t>Action</w:t>
                  </w:r>
                </w:p>
              </w:tc>
              <w:tc>
                <w:tcPr>
                  <w:tcW w:w="4701" w:type="dxa"/>
                </w:tcPr>
                <w:p w:rsidR="00D90F5F" w:rsidRDefault="00D90F5F" w:rsidP="00C11FDE">
                  <w:r>
                    <w:t xml:space="preserve">Response </w:t>
                  </w:r>
                </w:p>
              </w:tc>
            </w:tr>
            <w:tr w:rsidR="00D90F5F" w:rsidTr="00367383">
              <w:tc>
                <w:tcPr>
                  <w:tcW w:w="704" w:type="dxa"/>
                </w:tcPr>
                <w:p w:rsidR="00D90F5F" w:rsidRDefault="00D90F5F" w:rsidP="00C11FDE">
                  <w:r>
                    <w:sym w:font="Wingdings" w:char="F081"/>
                  </w:r>
                </w:p>
              </w:tc>
              <w:tc>
                <w:tcPr>
                  <w:tcW w:w="3402" w:type="dxa"/>
                </w:tcPr>
                <w:p w:rsidR="00D90F5F" w:rsidRDefault="00D90F5F" w:rsidP="00C11FDE">
                  <w:r>
                    <w:t>Click on button Edit Item</w:t>
                  </w:r>
                </w:p>
              </w:tc>
              <w:tc>
                <w:tcPr>
                  <w:tcW w:w="4701" w:type="dxa"/>
                </w:tcPr>
                <w:p w:rsidR="00D90F5F" w:rsidRPr="00C665E1" w:rsidRDefault="00D90F5F" w:rsidP="00872866">
                  <w:r>
                    <w:t xml:space="preserve">Show </w:t>
                  </w:r>
                  <w:r w:rsidR="00872866">
                    <w:t>dialog Cash Statistic</w:t>
                  </w:r>
                </w:p>
              </w:tc>
            </w:tr>
            <w:tr w:rsidR="00D90F5F" w:rsidTr="00367383">
              <w:tc>
                <w:tcPr>
                  <w:tcW w:w="704" w:type="dxa"/>
                </w:tcPr>
                <w:p w:rsidR="00D90F5F" w:rsidRDefault="00D90F5F" w:rsidP="00C11FDE">
                  <w:r>
                    <w:sym w:font="Wingdings" w:char="F082"/>
                  </w:r>
                </w:p>
              </w:tc>
              <w:tc>
                <w:tcPr>
                  <w:tcW w:w="3402" w:type="dxa"/>
                </w:tcPr>
                <w:p w:rsidR="00D90F5F" w:rsidRDefault="00DF522F" w:rsidP="00C11FDE">
                  <w:r w:rsidRPr="00306337">
                    <w:rPr>
                      <w:i/>
                    </w:rPr>
                    <w:t>Do one of the following activity</w:t>
                  </w:r>
                </w:p>
              </w:tc>
              <w:tc>
                <w:tcPr>
                  <w:tcW w:w="4701" w:type="dxa"/>
                </w:tcPr>
                <w:p w:rsidR="00D90F5F" w:rsidRPr="00B34ABE" w:rsidRDefault="00D90F5F" w:rsidP="00C11FDE"/>
              </w:tc>
            </w:tr>
            <w:tr w:rsidR="002870F2" w:rsidTr="00367383">
              <w:tc>
                <w:tcPr>
                  <w:tcW w:w="704" w:type="dxa"/>
                </w:tcPr>
                <w:p w:rsidR="002870F2" w:rsidRDefault="00613651" w:rsidP="00C11FDE">
                  <w:r>
                    <w:sym w:font="Wingdings" w:char="F083"/>
                  </w:r>
                  <w:r>
                    <w:t>/</w:t>
                  </w:r>
                  <w:r>
                    <w:sym w:font="Wingdings" w:char="F084"/>
                  </w:r>
                </w:p>
              </w:tc>
              <w:tc>
                <w:tcPr>
                  <w:tcW w:w="3402" w:type="dxa"/>
                </w:tcPr>
                <w:p w:rsidR="002870F2" w:rsidRPr="00613651" w:rsidRDefault="00613651" w:rsidP="00C11FDE">
                  <w:r>
                    <w:t>Click on button Save</w:t>
                  </w:r>
                </w:p>
              </w:tc>
              <w:tc>
                <w:tcPr>
                  <w:tcW w:w="4701" w:type="dxa"/>
                </w:tcPr>
                <w:p w:rsidR="00613651" w:rsidRDefault="00613651" w:rsidP="00C11FDE">
                  <w:r>
                    <w:t>Close dialog</w:t>
                  </w:r>
                </w:p>
                <w:p w:rsidR="00DA7B11" w:rsidRDefault="00DA7B11" w:rsidP="00C11FDE">
                  <w:r>
                    <w:lastRenderedPageBreak/>
                    <w:t>Amount of Item is changed to new amount</w:t>
                  </w:r>
                </w:p>
                <w:p w:rsidR="002870F2" w:rsidRPr="00B34ABE" w:rsidRDefault="00613651" w:rsidP="00C11FDE">
                  <w:r>
                    <w:t>Amount of Item Common &amp; Category Spending are updated</w:t>
                  </w:r>
                </w:p>
              </w:tc>
            </w:tr>
          </w:tbl>
          <w:p w:rsidR="00D90F5F" w:rsidRDefault="00565F27" w:rsidP="00C11FDE">
            <w:pPr>
              <w:ind w:left="596"/>
            </w:pPr>
            <w:r>
              <w:lastRenderedPageBreak/>
              <w:t>Change Amount without using cash statistic</w:t>
            </w:r>
            <w:r w:rsidR="00DF522F">
              <w:t>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2410"/>
              <w:gridCol w:w="5693"/>
            </w:tblGrid>
            <w:tr w:rsidR="00DF522F" w:rsidTr="004079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DF522F" w:rsidRDefault="00DF522F" w:rsidP="00DF522F">
                  <w:r>
                    <w:t>Step</w:t>
                  </w:r>
                </w:p>
              </w:tc>
              <w:tc>
                <w:tcPr>
                  <w:tcW w:w="2410" w:type="dxa"/>
                </w:tcPr>
                <w:p w:rsidR="00DF522F" w:rsidRDefault="00DF522F" w:rsidP="00DF522F">
                  <w:r>
                    <w:t>Action</w:t>
                  </w:r>
                </w:p>
              </w:tc>
              <w:tc>
                <w:tcPr>
                  <w:tcW w:w="5693" w:type="dxa"/>
                </w:tcPr>
                <w:p w:rsidR="00DF522F" w:rsidRDefault="00DF522F" w:rsidP="00DF522F">
                  <w:r>
                    <w:t xml:space="preserve">Response </w:t>
                  </w:r>
                </w:p>
              </w:tc>
            </w:tr>
            <w:tr w:rsidR="00DF522F" w:rsidTr="004079A3">
              <w:tc>
                <w:tcPr>
                  <w:tcW w:w="704" w:type="dxa"/>
                </w:tcPr>
                <w:p w:rsidR="00DF522F" w:rsidRDefault="00DF522F" w:rsidP="00DF522F">
                  <w:r>
                    <w:sym w:font="Wingdings" w:char="F082"/>
                  </w:r>
                </w:p>
              </w:tc>
              <w:tc>
                <w:tcPr>
                  <w:tcW w:w="2410" w:type="dxa"/>
                </w:tcPr>
                <w:p w:rsidR="00DF522F" w:rsidRDefault="00C11FDE" w:rsidP="00DF522F">
                  <w:r>
                    <w:t xml:space="preserve">Check on checkbox </w:t>
                  </w:r>
                  <w:r w:rsidR="003704FD">
                    <w:t>Not use cash</w:t>
                  </w:r>
                </w:p>
              </w:tc>
              <w:tc>
                <w:tcPr>
                  <w:tcW w:w="5693" w:type="dxa"/>
                </w:tcPr>
                <w:p w:rsidR="00DF522F" w:rsidRDefault="003704FD" w:rsidP="00DF522F">
                  <w:r>
                    <w:t>Disable button Add &amp; grid Cash</w:t>
                  </w:r>
                </w:p>
                <w:p w:rsidR="0081219C" w:rsidRDefault="0081219C" w:rsidP="00DF522F">
                  <w:r>
                    <w:t>Enable textbox Amount</w:t>
                  </w:r>
                </w:p>
              </w:tc>
            </w:tr>
            <w:tr w:rsidR="00DF522F" w:rsidTr="004079A3">
              <w:tc>
                <w:tcPr>
                  <w:tcW w:w="704" w:type="dxa"/>
                </w:tcPr>
                <w:p w:rsidR="00DF522F" w:rsidRDefault="00DF522F" w:rsidP="00DF522F">
                  <w:r>
                    <w:sym w:font="Wingdings" w:char="F083"/>
                  </w:r>
                </w:p>
              </w:tc>
              <w:tc>
                <w:tcPr>
                  <w:tcW w:w="2410" w:type="dxa"/>
                </w:tcPr>
                <w:p w:rsidR="0081219C" w:rsidRPr="00540541" w:rsidRDefault="00E16417" w:rsidP="00DF522F">
                  <w:r>
                    <w:t>Change amount</w:t>
                  </w:r>
                </w:p>
              </w:tc>
              <w:tc>
                <w:tcPr>
                  <w:tcW w:w="5693" w:type="dxa"/>
                </w:tcPr>
                <w:p w:rsidR="004079A3" w:rsidRPr="00040373" w:rsidRDefault="004079A3" w:rsidP="00040373"/>
              </w:tc>
            </w:tr>
          </w:tbl>
          <w:p w:rsidR="00DF522F" w:rsidRDefault="0048211A" w:rsidP="00C11FDE">
            <w:pPr>
              <w:ind w:left="596"/>
            </w:pPr>
            <w:r>
              <w:t>Add cash: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2410"/>
              <w:gridCol w:w="5693"/>
            </w:tblGrid>
            <w:tr w:rsidR="007E3FA5" w:rsidTr="004079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7E3FA5" w:rsidRDefault="007E3FA5" w:rsidP="007E3FA5">
                  <w:r>
                    <w:t>Step</w:t>
                  </w:r>
                </w:p>
              </w:tc>
              <w:tc>
                <w:tcPr>
                  <w:tcW w:w="2410" w:type="dxa"/>
                </w:tcPr>
                <w:p w:rsidR="007E3FA5" w:rsidRDefault="007E3FA5" w:rsidP="007E3FA5">
                  <w:r>
                    <w:t>Action</w:t>
                  </w:r>
                </w:p>
              </w:tc>
              <w:tc>
                <w:tcPr>
                  <w:tcW w:w="5693" w:type="dxa"/>
                </w:tcPr>
                <w:p w:rsidR="007E3FA5" w:rsidRDefault="007E3FA5" w:rsidP="007E3FA5">
                  <w:r>
                    <w:t xml:space="preserve">Response </w:t>
                  </w:r>
                </w:p>
              </w:tc>
            </w:tr>
            <w:tr w:rsidR="007E3FA5" w:rsidTr="004079A3">
              <w:tc>
                <w:tcPr>
                  <w:tcW w:w="704" w:type="dxa"/>
                </w:tcPr>
                <w:p w:rsidR="007E3FA5" w:rsidRDefault="007E3FA5" w:rsidP="007E3FA5">
                  <w:r>
                    <w:sym w:font="Wingdings" w:char="F082"/>
                  </w:r>
                </w:p>
              </w:tc>
              <w:tc>
                <w:tcPr>
                  <w:tcW w:w="2410" w:type="dxa"/>
                </w:tcPr>
                <w:p w:rsidR="007E3FA5" w:rsidRDefault="00EC7E59" w:rsidP="007E3FA5">
                  <w:r>
                    <w:t>Click on button Add</w:t>
                  </w:r>
                </w:p>
              </w:tc>
              <w:tc>
                <w:tcPr>
                  <w:tcW w:w="5693" w:type="dxa"/>
                </w:tcPr>
                <w:p w:rsidR="007E3FA5" w:rsidRDefault="00FC27EA" w:rsidP="005F732A">
                  <w:r>
                    <w:t>A new row is added to grid</w:t>
                  </w:r>
                </w:p>
              </w:tc>
            </w:tr>
            <w:tr w:rsidR="007835F9" w:rsidTr="004079A3">
              <w:tc>
                <w:tcPr>
                  <w:tcW w:w="704" w:type="dxa"/>
                </w:tcPr>
                <w:p w:rsidR="007835F9" w:rsidRDefault="007835F9" w:rsidP="007E3FA5">
                  <w:r>
                    <w:sym w:font="Wingdings" w:char="F083"/>
                  </w:r>
                </w:p>
              </w:tc>
              <w:tc>
                <w:tcPr>
                  <w:tcW w:w="2410" w:type="dxa"/>
                </w:tcPr>
                <w:p w:rsidR="009D3E56" w:rsidRDefault="007835F9" w:rsidP="007E3FA5">
                  <w:r>
                    <w:t xml:space="preserve">Input </w:t>
                  </w:r>
                  <w:r w:rsidR="009D3E56">
                    <w:t>information</w:t>
                  </w:r>
                </w:p>
              </w:tc>
              <w:tc>
                <w:tcPr>
                  <w:tcW w:w="5693" w:type="dxa"/>
                </w:tcPr>
                <w:p w:rsidR="007835F9" w:rsidRPr="00FF556B" w:rsidRDefault="0058133C" w:rsidP="0084568D">
                  <w:r>
                    <w:t>Item Amount is updated</w:t>
                  </w:r>
                </w:p>
              </w:tc>
            </w:tr>
          </w:tbl>
          <w:p w:rsidR="0048211A" w:rsidRDefault="0048211A" w:rsidP="00C11FDE">
            <w:pPr>
              <w:ind w:left="596"/>
            </w:pPr>
            <w:r>
              <w:t>Edit cash: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2410"/>
              <w:gridCol w:w="5693"/>
            </w:tblGrid>
            <w:tr w:rsidR="007E3FA5" w:rsidTr="004079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7E3FA5" w:rsidRDefault="007E3FA5" w:rsidP="007E3FA5">
                  <w:r>
                    <w:t>Step</w:t>
                  </w:r>
                </w:p>
              </w:tc>
              <w:tc>
                <w:tcPr>
                  <w:tcW w:w="2410" w:type="dxa"/>
                </w:tcPr>
                <w:p w:rsidR="007E3FA5" w:rsidRDefault="007E3FA5" w:rsidP="007E3FA5">
                  <w:r>
                    <w:t>Action</w:t>
                  </w:r>
                </w:p>
              </w:tc>
              <w:tc>
                <w:tcPr>
                  <w:tcW w:w="5693" w:type="dxa"/>
                </w:tcPr>
                <w:p w:rsidR="007E3FA5" w:rsidRDefault="007E3FA5" w:rsidP="007E3FA5">
                  <w:r>
                    <w:t xml:space="preserve">Response </w:t>
                  </w:r>
                </w:p>
              </w:tc>
            </w:tr>
            <w:tr w:rsidR="007E3FA5" w:rsidTr="004079A3">
              <w:tc>
                <w:tcPr>
                  <w:tcW w:w="704" w:type="dxa"/>
                </w:tcPr>
                <w:p w:rsidR="007E3FA5" w:rsidRDefault="007E3FA5" w:rsidP="007E3FA5">
                  <w:r>
                    <w:sym w:font="Wingdings" w:char="F082"/>
                  </w:r>
                </w:p>
              </w:tc>
              <w:tc>
                <w:tcPr>
                  <w:tcW w:w="2410" w:type="dxa"/>
                </w:tcPr>
                <w:p w:rsidR="007E3FA5" w:rsidRDefault="0076216B" w:rsidP="00F16D9D">
                  <w:r>
                    <w:t xml:space="preserve">Change number of the </w:t>
                  </w:r>
                  <w:r w:rsidR="00EA5F94">
                    <w:t>cash</w:t>
                  </w:r>
                  <w:r>
                    <w:t xml:space="preserve"> row</w:t>
                  </w:r>
                </w:p>
              </w:tc>
              <w:tc>
                <w:tcPr>
                  <w:tcW w:w="5693" w:type="dxa"/>
                </w:tcPr>
                <w:p w:rsidR="007E3FA5" w:rsidRDefault="00007B64" w:rsidP="00263464">
                  <w:r>
                    <w:t>Item Amount is updated</w:t>
                  </w:r>
                </w:p>
              </w:tc>
            </w:tr>
          </w:tbl>
          <w:p w:rsidR="0048211A" w:rsidRDefault="0048211A" w:rsidP="00C11FDE">
            <w:pPr>
              <w:ind w:left="596"/>
            </w:pPr>
            <w:r>
              <w:t>Delete cash: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2410"/>
              <w:gridCol w:w="5693"/>
            </w:tblGrid>
            <w:tr w:rsidR="007E3FA5" w:rsidTr="004079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7E3FA5" w:rsidRDefault="007E3FA5" w:rsidP="007E3FA5">
                  <w:r>
                    <w:t>Step</w:t>
                  </w:r>
                </w:p>
              </w:tc>
              <w:tc>
                <w:tcPr>
                  <w:tcW w:w="2410" w:type="dxa"/>
                </w:tcPr>
                <w:p w:rsidR="007E3FA5" w:rsidRDefault="007E3FA5" w:rsidP="007E3FA5">
                  <w:r>
                    <w:t>Action</w:t>
                  </w:r>
                </w:p>
              </w:tc>
              <w:tc>
                <w:tcPr>
                  <w:tcW w:w="5693" w:type="dxa"/>
                </w:tcPr>
                <w:p w:rsidR="007E3FA5" w:rsidRDefault="007E3FA5" w:rsidP="007E3FA5">
                  <w:r>
                    <w:t xml:space="preserve">Response </w:t>
                  </w:r>
                </w:p>
              </w:tc>
            </w:tr>
            <w:tr w:rsidR="007E3FA5" w:rsidTr="004079A3">
              <w:tc>
                <w:tcPr>
                  <w:tcW w:w="704" w:type="dxa"/>
                </w:tcPr>
                <w:p w:rsidR="007E3FA5" w:rsidRDefault="007E3FA5" w:rsidP="007E3FA5">
                  <w:r>
                    <w:sym w:font="Wingdings" w:char="F082"/>
                  </w:r>
                </w:p>
              </w:tc>
              <w:tc>
                <w:tcPr>
                  <w:tcW w:w="2410" w:type="dxa"/>
                </w:tcPr>
                <w:p w:rsidR="007E3FA5" w:rsidRDefault="005E1E07" w:rsidP="007E3FA5">
                  <w:r>
                    <w:t xml:space="preserve">Click on button Delete </w:t>
                  </w:r>
                  <w:r w:rsidR="008E2B4E">
                    <w:t>of a cash</w:t>
                  </w:r>
                </w:p>
              </w:tc>
              <w:tc>
                <w:tcPr>
                  <w:tcW w:w="5693" w:type="dxa"/>
                </w:tcPr>
                <w:p w:rsidR="007E3FA5" w:rsidRDefault="0076216B" w:rsidP="007E3FA5">
                  <w:r>
                    <w:t>The cash row is removed from grid</w:t>
                  </w:r>
                  <w:r w:rsidR="006E74F6">
                    <w:t xml:space="preserve"> Cash</w:t>
                  </w:r>
                </w:p>
              </w:tc>
            </w:tr>
          </w:tbl>
          <w:p w:rsidR="007E3FA5" w:rsidRPr="00B50D5D" w:rsidRDefault="007E3FA5" w:rsidP="00C11FDE">
            <w:pPr>
              <w:ind w:left="596"/>
            </w:pPr>
          </w:p>
        </w:tc>
      </w:tr>
      <w:tr w:rsidR="00D90F5F" w:rsidTr="00C11FDE">
        <w:tc>
          <w:tcPr>
            <w:tcW w:w="9629" w:type="dxa"/>
          </w:tcPr>
          <w:p w:rsidR="00D90F5F" w:rsidRPr="00FF11C1" w:rsidRDefault="00D90F5F" w:rsidP="00C11FDE">
            <w:pPr>
              <w:rPr>
                <w:b/>
              </w:rPr>
            </w:pPr>
            <w:r w:rsidRPr="00FF11C1">
              <w:rPr>
                <w:b/>
              </w:rPr>
              <w:lastRenderedPageBreak/>
              <w:t>Alternative Scenario</w:t>
            </w:r>
            <w:r>
              <w:rPr>
                <w:b/>
              </w:rPr>
              <w:t>s</w:t>
            </w:r>
            <w:r w:rsidRPr="00FF11C1">
              <w:rPr>
                <w:b/>
              </w:rPr>
              <w:t>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37"/>
              <w:gridCol w:w="3388"/>
              <w:gridCol w:w="4682"/>
            </w:tblGrid>
            <w:tr w:rsidR="005D5844" w:rsidTr="00647F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5D5844" w:rsidRDefault="005D5844" w:rsidP="005D5844">
                  <w:r>
                    <w:t>Step</w:t>
                  </w:r>
                </w:p>
              </w:tc>
              <w:tc>
                <w:tcPr>
                  <w:tcW w:w="3402" w:type="dxa"/>
                </w:tcPr>
                <w:p w:rsidR="005D5844" w:rsidRDefault="005D5844" w:rsidP="005D5844">
                  <w:r>
                    <w:t>Action</w:t>
                  </w:r>
                </w:p>
              </w:tc>
              <w:tc>
                <w:tcPr>
                  <w:tcW w:w="4701" w:type="dxa"/>
                </w:tcPr>
                <w:p w:rsidR="005D5844" w:rsidRDefault="005D5844" w:rsidP="005D5844">
                  <w:r>
                    <w:t xml:space="preserve">Response </w:t>
                  </w:r>
                </w:p>
              </w:tc>
            </w:tr>
            <w:tr w:rsidR="005D5844" w:rsidTr="00647FCC">
              <w:tc>
                <w:tcPr>
                  <w:tcW w:w="704" w:type="dxa"/>
                </w:tcPr>
                <w:p w:rsidR="005D5844" w:rsidRDefault="005D5844" w:rsidP="005D5844">
                  <w:r>
                    <w:sym w:font="Wingdings" w:char="F082"/>
                  </w:r>
                  <w:r w:rsidR="00C94628">
                    <w:t>/</w:t>
                  </w:r>
                  <w:r w:rsidR="00C94628">
                    <w:sym w:font="Wingdings" w:char="F083"/>
                  </w:r>
                </w:p>
              </w:tc>
              <w:tc>
                <w:tcPr>
                  <w:tcW w:w="3402" w:type="dxa"/>
                </w:tcPr>
                <w:p w:rsidR="005D5844" w:rsidRDefault="005D5844" w:rsidP="005D5844">
                  <w:r>
                    <w:t>Click on button Cancel</w:t>
                  </w:r>
                </w:p>
              </w:tc>
              <w:tc>
                <w:tcPr>
                  <w:tcW w:w="4701" w:type="dxa"/>
                </w:tcPr>
                <w:p w:rsidR="005D5844" w:rsidRDefault="005D5844" w:rsidP="005D5844">
                  <w:r>
                    <w:t>Close dialog</w:t>
                  </w:r>
                </w:p>
              </w:tc>
            </w:tr>
          </w:tbl>
          <w:p w:rsidR="00D90F5F" w:rsidRPr="002337C7" w:rsidRDefault="00D90F5F" w:rsidP="00C11FDE">
            <w:pPr>
              <w:ind w:left="596"/>
            </w:pPr>
          </w:p>
        </w:tc>
      </w:tr>
      <w:tr w:rsidR="00D90F5F" w:rsidTr="00C11FDE">
        <w:tc>
          <w:tcPr>
            <w:tcW w:w="9629" w:type="dxa"/>
          </w:tcPr>
          <w:p w:rsidR="00D90F5F" w:rsidRPr="00FF11C1" w:rsidRDefault="00D90F5F" w:rsidP="00C11FDE">
            <w:pPr>
              <w:rPr>
                <w:b/>
              </w:rPr>
            </w:pPr>
            <w:r w:rsidRPr="00FF11C1">
              <w:rPr>
                <w:b/>
              </w:rPr>
              <w:t>Business Rules:</w:t>
            </w:r>
          </w:p>
          <w:p w:rsidR="00D90F5F" w:rsidRDefault="00D90F5F" w:rsidP="00C11FDE">
            <w:pPr>
              <w:ind w:left="596"/>
            </w:pPr>
            <w:r>
              <w:t>User can only input number into textbox Amount</w:t>
            </w:r>
            <w:r w:rsidR="00622CED">
              <w:t xml:space="preserve"> &amp; text box Number</w:t>
            </w:r>
          </w:p>
          <w:p w:rsidR="00622CED" w:rsidRDefault="003A6447" w:rsidP="00C11FDE">
            <w:pPr>
              <w:ind w:left="596"/>
            </w:pPr>
            <w:r>
              <w:t xml:space="preserve">Cash value </w:t>
            </w:r>
            <w:r w:rsidR="005D2ECF">
              <w:t>options</w:t>
            </w:r>
            <w:r>
              <w:t>: 500, 200, 100, 50, 20, 10</w:t>
            </w:r>
            <w:r w:rsidR="0026365C">
              <w:t>, 5</w:t>
            </w:r>
          </w:p>
          <w:p w:rsidR="00FF556B" w:rsidRDefault="00FF556B" w:rsidP="00217D20">
            <w:pPr>
              <w:ind w:left="596"/>
              <w:rPr>
                <w:rFonts w:eastAsiaTheme="minorEastAsia"/>
              </w:rPr>
            </w:pPr>
            <w:r>
              <w:t>Add</w:t>
            </w:r>
            <w:r w:rsidR="00D06FB0">
              <w:t>/Edit/Delete</w:t>
            </w:r>
            <w:r>
              <w:t xml:space="preserve"> cash: </w:t>
            </w:r>
            <m:oMath>
              <m:r>
                <w:rPr>
                  <w:rFonts w:ascii="Cambria Math" w:hAnsi="Cambria Math"/>
                  <w:color w:val="0070C0"/>
                </w:rPr>
                <m:t>cash amount=cash value×</m:t>
              </m:r>
              <m:r>
                <w:rPr>
                  <w:rFonts w:ascii="Cambria Math" w:eastAsiaTheme="minorEastAsia" w:hAnsi="Cambria Math"/>
                  <w:color w:val="0070C0"/>
                </w:rPr>
                <m:t>number</m:t>
              </m:r>
            </m:oMath>
          </w:p>
          <w:p w:rsidR="00D06FB0" w:rsidRPr="000B1EF6" w:rsidRDefault="007D68A9" w:rsidP="00622CED">
            <w:pPr>
              <w:ind w:left="596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color w:val="0070C0"/>
                  </w:rPr>
                  <m:t>item amount=total of all cash amount</m:t>
                </m:r>
              </m:oMath>
            </m:oMathPara>
          </w:p>
          <w:p w:rsidR="000B1EF6" w:rsidRPr="002337C7" w:rsidRDefault="000B1EF6" w:rsidP="00622CED">
            <w:pPr>
              <w:ind w:left="596"/>
            </w:pPr>
            <w:r>
              <w:t xml:space="preserve">Amount of Item Common &amp; Category Spending are updated: refer section </w:t>
            </w:r>
            <w:hyperlink w:anchor="_Statistic" w:history="1">
              <w:r w:rsidRPr="002B38FA">
                <w:rPr>
                  <w:rStyle w:val="Hyperlink"/>
                </w:rPr>
                <w:t>Statistic</w:t>
              </w:r>
            </w:hyperlink>
          </w:p>
        </w:tc>
      </w:tr>
    </w:tbl>
    <w:p w:rsidR="001E25EE" w:rsidRDefault="001E25EE" w:rsidP="001E25EE"/>
    <w:p w:rsidR="00063645" w:rsidRDefault="00063645" w:rsidP="00094829">
      <w:pPr>
        <w:pStyle w:val="Heading4"/>
        <w:ind w:left="862" w:hanging="862"/>
      </w:pPr>
      <w:r>
        <w:t>Update Credit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26391F" w:rsidRPr="005E233A" w:rsidTr="00647F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29" w:type="dxa"/>
          </w:tcPr>
          <w:p w:rsidR="0026391F" w:rsidRPr="005E233A" w:rsidRDefault="0026391F" w:rsidP="0026391F">
            <w:pPr>
              <w:spacing w:before="240" w:after="240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Update Credit</w:t>
            </w:r>
            <w:r w:rsidRPr="005E233A">
              <w:rPr>
                <w:caps/>
                <w:sz w:val="28"/>
                <w:szCs w:val="28"/>
              </w:rPr>
              <w:t xml:space="preserve"> specification</w:t>
            </w:r>
          </w:p>
        </w:tc>
      </w:tr>
      <w:tr w:rsidR="0026391F" w:rsidTr="00647FCC">
        <w:tc>
          <w:tcPr>
            <w:tcW w:w="9629" w:type="dxa"/>
          </w:tcPr>
          <w:p w:rsidR="0026391F" w:rsidRPr="00FF11C1" w:rsidRDefault="0026391F" w:rsidP="00647FCC">
            <w:pPr>
              <w:rPr>
                <w:b/>
              </w:rPr>
            </w:pPr>
            <w:r w:rsidRPr="00FF11C1">
              <w:rPr>
                <w:b/>
              </w:rPr>
              <w:t>Actor:</w:t>
            </w:r>
          </w:p>
          <w:p w:rsidR="0026391F" w:rsidRDefault="0026391F" w:rsidP="00647FCC">
            <w:pPr>
              <w:ind w:left="596"/>
            </w:pPr>
            <w:r>
              <w:t>User</w:t>
            </w:r>
          </w:p>
        </w:tc>
      </w:tr>
      <w:tr w:rsidR="0026391F" w:rsidTr="00647FCC">
        <w:tc>
          <w:tcPr>
            <w:tcW w:w="9629" w:type="dxa"/>
          </w:tcPr>
          <w:p w:rsidR="0026391F" w:rsidRPr="00FF11C1" w:rsidRDefault="0026391F" w:rsidP="00647FCC">
            <w:pPr>
              <w:rPr>
                <w:b/>
              </w:rPr>
            </w:pPr>
            <w:r w:rsidRPr="00FF11C1">
              <w:rPr>
                <w:b/>
              </w:rPr>
              <w:t>Summary:</w:t>
            </w:r>
          </w:p>
          <w:p w:rsidR="0026391F" w:rsidRDefault="0026391F" w:rsidP="002F67B2">
            <w:pPr>
              <w:ind w:left="596"/>
            </w:pPr>
            <w:r>
              <w:t xml:space="preserve">User </w:t>
            </w:r>
            <w:r w:rsidR="002F67B2">
              <w:t xml:space="preserve">change Total limit or Statement of </w:t>
            </w:r>
            <w:r>
              <w:t>Item on category Credit</w:t>
            </w:r>
          </w:p>
        </w:tc>
      </w:tr>
      <w:tr w:rsidR="0026391F" w:rsidTr="00647FCC">
        <w:tc>
          <w:tcPr>
            <w:tcW w:w="9629" w:type="dxa"/>
          </w:tcPr>
          <w:p w:rsidR="0026391F" w:rsidRPr="00FF11C1" w:rsidRDefault="0026391F" w:rsidP="00647FCC">
            <w:pPr>
              <w:rPr>
                <w:b/>
              </w:rPr>
            </w:pPr>
            <w:r w:rsidRPr="00FF11C1">
              <w:rPr>
                <w:b/>
              </w:rPr>
              <w:t>Triggers:</w:t>
            </w:r>
          </w:p>
          <w:p w:rsidR="0026391F" w:rsidRPr="0067639B" w:rsidRDefault="0026391F" w:rsidP="00003FB6">
            <w:pPr>
              <w:ind w:left="596" w:right="28"/>
            </w:pPr>
            <w:r>
              <w:t>Click on button Edit</w:t>
            </w:r>
            <w:r w:rsidR="00003FB6">
              <w:t xml:space="preserve"> (total limit or statement)</w:t>
            </w:r>
            <w:r>
              <w:t xml:space="preserve"> of the Item that want to edit</w:t>
            </w:r>
            <w:r w:rsidR="00872794">
              <w:t xml:space="preserve"> on Statistic page</w:t>
            </w:r>
            <w:r>
              <w:t xml:space="preserve"> in category </w:t>
            </w:r>
            <w:r w:rsidR="003A5DD1">
              <w:t xml:space="preserve">Credit </w:t>
            </w:r>
          </w:p>
        </w:tc>
      </w:tr>
      <w:tr w:rsidR="0026391F" w:rsidTr="00647FCC">
        <w:tc>
          <w:tcPr>
            <w:tcW w:w="9629" w:type="dxa"/>
          </w:tcPr>
          <w:p w:rsidR="0026391F" w:rsidRPr="00FF11C1" w:rsidRDefault="0026391F" w:rsidP="00647FCC">
            <w:pPr>
              <w:rPr>
                <w:b/>
              </w:rPr>
            </w:pPr>
            <w:r w:rsidRPr="00FF11C1">
              <w:rPr>
                <w:b/>
              </w:rPr>
              <w:lastRenderedPageBreak/>
              <w:t>Pre-conditions:</w:t>
            </w:r>
          </w:p>
          <w:p w:rsidR="0026391F" w:rsidRPr="00B50D5D" w:rsidRDefault="0026391F" w:rsidP="00647FCC">
            <w:pPr>
              <w:ind w:left="596"/>
            </w:pPr>
            <w:r w:rsidRPr="00653EDE">
              <w:t>Information required</w:t>
            </w:r>
            <w:r>
              <w:t xml:space="preserve">: </w:t>
            </w:r>
            <w:r w:rsidR="00360EEB">
              <w:t>total limit, statement</w:t>
            </w:r>
          </w:p>
        </w:tc>
      </w:tr>
      <w:tr w:rsidR="0026391F" w:rsidTr="00647FCC">
        <w:tc>
          <w:tcPr>
            <w:tcW w:w="9629" w:type="dxa"/>
          </w:tcPr>
          <w:p w:rsidR="0026391F" w:rsidRPr="00FF11C1" w:rsidRDefault="0026391F" w:rsidP="00647FCC">
            <w:pPr>
              <w:rPr>
                <w:b/>
              </w:rPr>
            </w:pPr>
            <w:r w:rsidRPr="00FF11C1">
              <w:rPr>
                <w:b/>
              </w:rPr>
              <w:t>Post-conditions:</w:t>
            </w:r>
          </w:p>
          <w:p w:rsidR="0026391F" w:rsidRPr="00B50D5D" w:rsidRDefault="007A6B8B" w:rsidP="00647FCC">
            <w:pPr>
              <w:ind w:left="596"/>
            </w:pPr>
            <w:r>
              <w:t xml:space="preserve">Total limit or Statement </w:t>
            </w:r>
            <w:r w:rsidR="0026391F">
              <w:t xml:space="preserve">of Item is changed successfully </w:t>
            </w:r>
          </w:p>
        </w:tc>
      </w:tr>
      <w:tr w:rsidR="0026391F" w:rsidTr="00647FCC">
        <w:tc>
          <w:tcPr>
            <w:tcW w:w="9629" w:type="dxa"/>
          </w:tcPr>
          <w:p w:rsidR="0026391F" w:rsidRDefault="0026391F" w:rsidP="00647FCC">
            <w:pPr>
              <w:rPr>
                <w:b/>
              </w:rPr>
            </w:pPr>
            <w:r w:rsidRPr="00FF11C1">
              <w:rPr>
                <w:b/>
              </w:rPr>
              <w:t>Main Scenario:</w:t>
            </w:r>
          </w:p>
          <w:p w:rsidR="00042A55" w:rsidRPr="00042A55" w:rsidRDefault="00042A55" w:rsidP="00042A55">
            <w:pPr>
              <w:ind w:left="596"/>
            </w:pPr>
            <w:r>
              <w:t>Change Total limit: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260"/>
              <w:gridCol w:w="4843"/>
            </w:tblGrid>
            <w:tr w:rsidR="0026391F" w:rsidTr="00647F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26391F" w:rsidRDefault="0026391F" w:rsidP="00647FCC">
                  <w:r>
                    <w:t>Step</w:t>
                  </w:r>
                </w:p>
              </w:tc>
              <w:tc>
                <w:tcPr>
                  <w:tcW w:w="3260" w:type="dxa"/>
                </w:tcPr>
                <w:p w:rsidR="0026391F" w:rsidRDefault="0026391F" w:rsidP="00647FCC">
                  <w:r>
                    <w:t>Action</w:t>
                  </w:r>
                </w:p>
              </w:tc>
              <w:tc>
                <w:tcPr>
                  <w:tcW w:w="4843" w:type="dxa"/>
                </w:tcPr>
                <w:p w:rsidR="0026391F" w:rsidRDefault="0026391F" w:rsidP="00647FCC">
                  <w:r>
                    <w:t xml:space="preserve">Response </w:t>
                  </w:r>
                </w:p>
              </w:tc>
            </w:tr>
            <w:tr w:rsidR="0026391F" w:rsidTr="00647FCC">
              <w:tc>
                <w:tcPr>
                  <w:tcW w:w="704" w:type="dxa"/>
                </w:tcPr>
                <w:p w:rsidR="0026391F" w:rsidRDefault="0026391F" w:rsidP="00647FCC">
                  <w:r>
                    <w:sym w:font="Wingdings" w:char="F081"/>
                  </w:r>
                </w:p>
              </w:tc>
              <w:tc>
                <w:tcPr>
                  <w:tcW w:w="3260" w:type="dxa"/>
                </w:tcPr>
                <w:p w:rsidR="0026391F" w:rsidRDefault="0026391F" w:rsidP="00042A55">
                  <w:r>
                    <w:t xml:space="preserve">Click on button Edit </w:t>
                  </w:r>
                  <w:r w:rsidR="00042A55">
                    <w:t>Total limit</w:t>
                  </w:r>
                </w:p>
              </w:tc>
              <w:tc>
                <w:tcPr>
                  <w:tcW w:w="4843" w:type="dxa"/>
                </w:tcPr>
                <w:p w:rsidR="00F454CC" w:rsidRDefault="0026391F" w:rsidP="00F454CC">
                  <w:r>
                    <w:t xml:space="preserve">Show textbox instead of label </w:t>
                  </w:r>
                  <w:r w:rsidR="00EF05A7">
                    <w:t>for</w:t>
                  </w:r>
                  <w:r w:rsidR="00F454CC">
                    <w:t xml:space="preserve"> Total limit</w:t>
                  </w:r>
                  <w:r>
                    <w:t xml:space="preserve"> </w:t>
                  </w:r>
                </w:p>
                <w:p w:rsidR="0026391F" w:rsidRPr="00C665E1" w:rsidRDefault="0026391F" w:rsidP="00F454CC">
                  <w:r>
                    <w:t>Show button Save instead of button Edit</w:t>
                  </w:r>
                </w:p>
              </w:tc>
            </w:tr>
            <w:tr w:rsidR="0026391F" w:rsidTr="00647FCC">
              <w:tc>
                <w:tcPr>
                  <w:tcW w:w="704" w:type="dxa"/>
                </w:tcPr>
                <w:p w:rsidR="0026391F" w:rsidRDefault="0026391F" w:rsidP="00647FCC">
                  <w:r>
                    <w:sym w:font="Wingdings" w:char="F082"/>
                  </w:r>
                </w:p>
              </w:tc>
              <w:tc>
                <w:tcPr>
                  <w:tcW w:w="3260" w:type="dxa"/>
                </w:tcPr>
                <w:p w:rsidR="0026391F" w:rsidRDefault="0026391F" w:rsidP="00647FCC">
                  <w:r>
                    <w:t xml:space="preserve">Change </w:t>
                  </w:r>
                  <w:r w:rsidR="007F245C">
                    <w:t xml:space="preserve">limit </w:t>
                  </w:r>
                  <w:r>
                    <w:t xml:space="preserve">amount; </w:t>
                  </w:r>
                </w:p>
                <w:p w:rsidR="0026391F" w:rsidRDefault="0026391F" w:rsidP="007F245C">
                  <w:r>
                    <w:t>C</w:t>
                  </w:r>
                  <w:r w:rsidRPr="00540541">
                    <w:t xml:space="preserve">lick on </w:t>
                  </w:r>
                  <w:r>
                    <w:t>button</w:t>
                  </w:r>
                  <w:r w:rsidRPr="00540541">
                    <w:t xml:space="preserve"> </w:t>
                  </w:r>
                  <w:r>
                    <w:t xml:space="preserve">Save </w:t>
                  </w:r>
                  <w:r w:rsidR="007F245C">
                    <w:t>Total limit</w:t>
                  </w:r>
                </w:p>
              </w:tc>
              <w:tc>
                <w:tcPr>
                  <w:tcW w:w="4843" w:type="dxa"/>
                </w:tcPr>
                <w:p w:rsidR="009F28A1" w:rsidRDefault="009F28A1" w:rsidP="00647FCC">
                  <w:r>
                    <w:t>Current limit is updated</w:t>
                  </w:r>
                </w:p>
                <w:p w:rsidR="0026391F" w:rsidRDefault="0026391F" w:rsidP="00647FCC">
                  <w:r>
                    <w:t xml:space="preserve">Show label instead of textbox </w:t>
                  </w:r>
                  <w:r w:rsidR="00EF05A7">
                    <w:t xml:space="preserve">for </w:t>
                  </w:r>
                  <w:r w:rsidR="007F245C">
                    <w:t xml:space="preserve">Total limit </w:t>
                  </w:r>
                  <w:r>
                    <w:t xml:space="preserve">with new </w:t>
                  </w:r>
                  <w:r w:rsidR="007F245C">
                    <w:t>limit amount</w:t>
                  </w:r>
                </w:p>
                <w:p w:rsidR="00D1481C" w:rsidRPr="00B34ABE" w:rsidRDefault="0026391F" w:rsidP="00647FCC">
                  <w:r>
                    <w:t>Show button Edit instead of button Save</w:t>
                  </w:r>
                </w:p>
              </w:tc>
            </w:tr>
          </w:tbl>
          <w:p w:rsidR="002C2116" w:rsidRPr="00042A55" w:rsidRDefault="002C2116" w:rsidP="002C2116">
            <w:pPr>
              <w:ind w:left="596"/>
            </w:pPr>
            <w:r>
              <w:t>Change Statement: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260"/>
              <w:gridCol w:w="4843"/>
            </w:tblGrid>
            <w:tr w:rsidR="002C2116" w:rsidTr="00647F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2C2116" w:rsidRDefault="002C2116" w:rsidP="002C2116">
                  <w:r>
                    <w:t>Step</w:t>
                  </w:r>
                </w:p>
              </w:tc>
              <w:tc>
                <w:tcPr>
                  <w:tcW w:w="3260" w:type="dxa"/>
                </w:tcPr>
                <w:p w:rsidR="002C2116" w:rsidRDefault="002C2116" w:rsidP="002C2116">
                  <w:r>
                    <w:t>Action</w:t>
                  </w:r>
                </w:p>
              </w:tc>
              <w:tc>
                <w:tcPr>
                  <w:tcW w:w="4843" w:type="dxa"/>
                </w:tcPr>
                <w:p w:rsidR="002C2116" w:rsidRDefault="002C2116" w:rsidP="002C2116">
                  <w:r>
                    <w:t xml:space="preserve">Response </w:t>
                  </w:r>
                </w:p>
              </w:tc>
            </w:tr>
            <w:tr w:rsidR="002C2116" w:rsidTr="00647FCC">
              <w:tc>
                <w:tcPr>
                  <w:tcW w:w="704" w:type="dxa"/>
                </w:tcPr>
                <w:p w:rsidR="002C2116" w:rsidRDefault="002C2116" w:rsidP="002C2116">
                  <w:r>
                    <w:sym w:font="Wingdings" w:char="F081"/>
                  </w:r>
                </w:p>
              </w:tc>
              <w:tc>
                <w:tcPr>
                  <w:tcW w:w="3260" w:type="dxa"/>
                </w:tcPr>
                <w:p w:rsidR="002C2116" w:rsidRDefault="002C2116" w:rsidP="002C2116">
                  <w:r>
                    <w:t>Click on button Edit Statement</w:t>
                  </w:r>
                </w:p>
              </w:tc>
              <w:tc>
                <w:tcPr>
                  <w:tcW w:w="4843" w:type="dxa"/>
                </w:tcPr>
                <w:p w:rsidR="002C2116" w:rsidRDefault="002C2116" w:rsidP="002C2116">
                  <w:r>
                    <w:t>Show textbox instead of label for Statement</w:t>
                  </w:r>
                </w:p>
                <w:p w:rsidR="002C2116" w:rsidRPr="00C665E1" w:rsidRDefault="002C2116" w:rsidP="002C2116">
                  <w:r>
                    <w:t>Show button Save instead of button Edit</w:t>
                  </w:r>
                </w:p>
              </w:tc>
            </w:tr>
            <w:tr w:rsidR="002C2116" w:rsidTr="00647FCC">
              <w:tc>
                <w:tcPr>
                  <w:tcW w:w="704" w:type="dxa"/>
                </w:tcPr>
                <w:p w:rsidR="002C2116" w:rsidRDefault="002C2116" w:rsidP="002C2116">
                  <w:r>
                    <w:sym w:font="Wingdings" w:char="F082"/>
                  </w:r>
                </w:p>
              </w:tc>
              <w:tc>
                <w:tcPr>
                  <w:tcW w:w="3260" w:type="dxa"/>
                </w:tcPr>
                <w:p w:rsidR="002C2116" w:rsidRDefault="002C2116" w:rsidP="002C2116">
                  <w:r>
                    <w:t xml:space="preserve">Change statement amount; </w:t>
                  </w:r>
                </w:p>
                <w:p w:rsidR="002C2116" w:rsidRDefault="002C2116" w:rsidP="002C2116">
                  <w:r>
                    <w:t>C</w:t>
                  </w:r>
                  <w:r w:rsidRPr="00540541">
                    <w:t xml:space="preserve">lick on </w:t>
                  </w:r>
                  <w:r>
                    <w:t>button</w:t>
                  </w:r>
                  <w:r w:rsidRPr="00540541">
                    <w:t xml:space="preserve"> </w:t>
                  </w:r>
                  <w:r>
                    <w:t xml:space="preserve">Save Statement </w:t>
                  </w:r>
                </w:p>
              </w:tc>
              <w:tc>
                <w:tcPr>
                  <w:tcW w:w="4843" w:type="dxa"/>
                </w:tcPr>
                <w:p w:rsidR="002C2116" w:rsidRDefault="002C2116" w:rsidP="002C2116">
                  <w:r>
                    <w:t>Show label instead of textbox for Statement with new statement amount</w:t>
                  </w:r>
                </w:p>
                <w:p w:rsidR="002C2116" w:rsidRPr="00B34ABE" w:rsidRDefault="002C2116" w:rsidP="002C2116">
                  <w:r>
                    <w:t>Show button Edit instead of button Save</w:t>
                  </w:r>
                </w:p>
              </w:tc>
            </w:tr>
          </w:tbl>
          <w:p w:rsidR="0026391F" w:rsidRPr="00B50D5D" w:rsidRDefault="0026391F" w:rsidP="00647FCC">
            <w:pPr>
              <w:ind w:left="596"/>
            </w:pPr>
          </w:p>
        </w:tc>
      </w:tr>
      <w:tr w:rsidR="0026391F" w:rsidTr="00647FCC">
        <w:tc>
          <w:tcPr>
            <w:tcW w:w="9629" w:type="dxa"/>
          </w:tcPr>
          <w:p w:rsidR="0026391F" w:rsidRPr="00FF11C1" w:rsidRDefault="0026391F" w:rsidP="00647FCC">
            <w:pPr>
              <w:rPr>
                <w:b/>
              </w:rPr>
            </w:pPr>
            <w:r w:rsidRPr="00FF11C1">
              <w:rPr>
                <w:b/>
              </w:rPr>
              <w:t>Alternative Scenario</w:t>
            </w:r>
            <w:r>
              <w:rPr>
                <w:b/>
              </w:rPr>
              <w:t>s</w:t>
            </w:r>
            <w:r w:rsidRPr="00FF11C1">
              <w:rPr>
                <w:b/>
              </w:rPr>
              <w:t>:</w:t>
            </w:r>
          </w:p>
          <w:p w:rsidR="0026391F" w:rsidRPr="002337C7" w:rsidRDefault="0026391F" w:rsidP="00647FCC">
            <w:pPr>
              <w:ind w:left="596"/>
            </w:pPr>
            <w:r>
              <w:t>N/A</w:t>
            </w:r>
          </w:p>
        </w:tc>
      </w:tr>
      <w:tr w:rsidR="0026391F" w:rsidTr="00647FCC">
        <w:tc>
          <w:tcPr>
            <w:tcW w:w="9629" w:type="dxa"/>
          </w:tcPr>
          <w:p w:rsidR="0026391F" w:rsidRPr="00FF11C1" w:rsidRDefault="0026391F" w:rsidP="00647FCC">
            <w:pPr>
              <w:rPr>
                <w:b/>
              </w:rPr>
            </w:pPr>
            <w:r w:rsidRPr="00FF11C1">
              <w:rPr>
                <w:b/>
              </w:rPr>
              <w:t>Business Rules:</w:t>
            </w:r>
          </w:p>
          <w:p w:rsidR="0026391F" w:rsidRDefault="0026391F" w:rsidP="00647FCC">
            <w:pPr>
              <w:ind w:left="596"/>
            </w:pPr>
            <w:r>
              <w:t xml:space="preserve">User can only input number into textbox </w:t>
            </w:r>
            <w:r w:rsidR="005B5E0A">
              <w:t>Total limit &amp; textbox Statement</w:t>
            </w:r>
          </w:p>
          <w:p w:rsidR="008558C9" w:rsidRPr="002337C7" w:rsidRDefault="008558C9" w:rsidP="005874DF">
            <w:pPr>
              <w:ind w:left="596"/>
            </w:pPr>
            <w:r>
              <w:t xml:space="preserve">Change Total limit: </w:t>
            </w:r>
            <m:oMath>
              <m:r>
                <w:rPr>
                  <w:rFonts w:ascii="Cambria Math" w:hAnsi="Cambria Math"/>
                  <w:color w:val="0070C0"/>
                </w:rPr>
                <m:t>current limit=total limit-used</m:t>
              </m:r>
            </m:oMath>
          </w:p>
        </w:tc>
      </w:tr>
    </w:tbl>
    <w:p w:rsidR="00F50E8E" w:rsidRPr="00F50E8E" w:rsidRDefault="00F50E8E" w:rsidP="00F50E8E"/>
    <w:p w:rsidR="00457ED0" w:rsidRDefault="00457ED0" w:rsidP="00F16D9D">
      <w:pPr>
        <w:pStyle w:val="Heading2"/>
        <w:pageBreakBefore/>
      </w:pPr>
      <w:r>
        <w:lastRenderedPageBreak/>
        <w:t>Activity</w:t>
      </w:r>
    </w:p>
    <w:p w:rsidR="004C15DB" w:rsidRDefault="004C15DB" w:rsidP="00C54481">
      <w:pPr>
        <w:pStyle w:val="Heading3"/>
      </w:pPr>
      <w:bookmarkStart w:id="5" w:name="_Add_Activity"/>
      <w:bookmarkEnd w:id="5"/>
      <w:r>
        <w:t>Add Activity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414713" w:rsidRPr="005E233A" w:rsidTr="00647F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29" w:type="dxa"/>
          </w:tcPr>
          <w:p w:rsidR="00414713" w:rsidRPr="005E233A" w:rsidRDefault="00414713" w:rsidP="00647FCC">
            <w:pPr>
              <w:spacing w:before="240" w:after="240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Add Activity</w:t>
            </w:r>
            <w:r w:rsidRPr="005E233A">
              <w:rPr>
                <w:caps/>
                <w:sz w:val="28"/>
                <w:szCs w:val="28"/>
              </w:rPr>
              <w:t xml:space="preserve"> specification</w:t>
            </w:r>
          </w:p>
        </w:tc>
      </w:tr>
      <w:tr w:rsidR="00414713" w:rsidTr="00647FCC">
        <w:tc>
          <w:tcPr>
            <w:tcW w:w="9629" w:type="dxa"/>
          </w:tcPr>
          <w:p w:rsidR="00414713" w:rsidRPr="00FF11C1" w:rsidRDefault="00414713" w:rsidP="00647FCC">
            <w:pPr>
              <w:rPr>
                <w:b/>
              </w:rPr>
            </w:pPr>
            <w:r w:rsidRPr="00FF11C1">
              <w:rPr>
                <w:b/>
              </w:rPr>
              <w:t>Actor:</w:t>
            </w:r>
          </w:p>
          <w:p w:rsidR="00414713" w:rsidRDefault="00414713" w:rsidP="00647FCC">
            <w:pPr>
              <w:ind w:left="596"/>
            </w:pPr>
            <w:r>
              <w:t>User</w:t>
            </w:r>
          </w:p>
        </w:tc>
      </w:tr>
      <w:tr w:rsidR="00414713" w:rsidTr="00647FCC">
        <w:tc>
          <w:tcPr>
            <w:tcW w:w="9629" w:type="dxa"/>
          </w:tcPr>
          <w:p w:rsidR="00414713" w:rsidRPr="00FF11C1" w:rsidRDefault="00414713" w:rsidP="00647FCC">
            <w:pPr>
              <w:rPr>
                <w:b/>
              </w:rPr>
            </w:pPr>
            <w:r w:rsidRPr="00FF11C1">
              <w:rPr>
                <w:b/>
              </w:rPr>
              <w:t>Summary:</w:t>
            </w:r>
          </w:p>
          <w:p w:rsidR="00414713" w:rsidRDefault="00414713" w:rsidP="003B5D1A">
            <w:pPr>
              <w:ind w:left="596"/>
            </w:pPr>
            <w:r>
              <w:t xml:space="preserve">User add a new </w:t>
            </w:r>
            <w:r w:rsidR="003B5D1A">
              <w:t>A</w:t>
            </w:r>
            <w:r>
              <w:t>ctivity</w:t>
            </w:r>
          </w:p>
        </w:tc>
      </w:tr>
      <w:tr w:rsidR="00414713" w:rsidTr="00647FCC">
        <w:tc>
          <w:tcPr>
            <w:tcW w:w="9629" w:type="dxa"/>
          </w:tcPr>
          <w:p w:rsidR="00414713" w:rsidRPr="00FF11C1" w:rsidRDefault="00414713" w:rsidP="00647FCC">
            <w:pPr>
              <w:rPr>
                <w:b/>
              </w:rPr>
            </w:pPr>
            <w:r w:rsidRPr="00FF11C1">
              <w:rPr>
                <w:b/>
              </w:rPr>
              <w:t>Triggers:</w:t>
            </w:r>
          </w:p>
          <w:p w:rsidR="00414713" w:rsidRPr="0067639B" w:rsidRDefault="00414713" w:rsidP="00967F34">
            <w:pPr>
              <w:ind w:left="596" w:right="28"/>
            </w:pPr>
            <w:r>
              <w:t xml:space="preserve">Click on button </w:t>
            </w:r>
            <w:r w:rsidR="00967F34">
              <w:t>Add Activity on Statistic page</w:t>
            </w:r>
          </w:p>
        </w:tc>
      </w:tr>
      <w:tr w:rsidR="00414713" w:rsidTr="00647FCC">
        <w:tc>
          <w:tcPr>
            <w:tcW w:w="9629" w:type="dxa"/>
          </w:tcPr>
          <w:p w:rsidR="00414713" w:rsidRPr="00FF11C1" w:rsidRDefault="00414713" w:rsidP="00647FCC">
            <w:pPr>
              <w:rPr>
                <w:b/>
              </w:rPr>
            </w:pPr>
            <w:r w:rsidRPr="00FF11C1">
              <w:rPr>
                <w:b/>
              </w:rPr>
              <w:t>Pre-conditions:</w:t>
            </w:r>
          </w:p>
          <w:p w:rsidR="00414713" w:rsidRPr="00B50D5D" w:rsidRDefault="00414713" w:rsidP="005D63B3">
            <w:pPr>
              <w:ind w:left="596"/>
            </w:pPr>
            <w:r w:rsidRPr="00653EDE">
              <w:t>Information required</w:t>
            </w:r>
            <w:r>
              <w:t xml:space="preserve">: </w:t>
            </w:r>
            <w:r w:rsidR="00DC290D">
              <w:t xml:space="preserve">Date, </w:t>
            </w:r>
            <w:r w:rsidR="005D63B3">
              <w:t>Category, Item, Type, Form, Amount</w:t>
            </w:r>
          </w:p>
        </w:tc>
      </w:tr>
      <w:tr w:rsidR="00414713" w:rsidTr="00647FCC">
        <w:tc>
          <w:tcPr>
            <w:tcW w:w="9629" w:type="dxa"/>
          </w:tcPr>
          <w:p w:rsidR="00414713" w:rsidRPr="00FF11C1" w:rsidRDefault="00414713" w:rsidP="00647FCC">
            <w:pPr>
              <w:rPr>
                <w:b/>
              </w:rPr>
            </w:pPr>
            <w:r w:rsidRPr="00FF11C1">
              <w:rPr>
                <w:b/>
              </w:rPr>
              <w:t>Post-conditions:</w:t>
            </w:r>
          </w:p>
          <w:p w:rsidR="00414713" w:rsidRDefault="00CD3CFF" w:rsidP="00647FCC">
            <w:pPr>
              <w:ind w:left="596"/>
            </w:pPr>
            <w:r>
              <w:t>Activity is added successfully</w:t>
            </w:r>
          </w:p>
          <w:p w:rsidR="00CD3CFF" w:rsidRDefault="00CD3CFF" w:rsidP="00CD3CFF">
            <w:pPr>
              <w:ind w:left="596"/>
            </w:pPr>
            <w:r>
              <w:t>Amount of Item &amp; Category of this activity are updated successfully</w:t>
            </w:r>
          </w:p>
          <w:p w:rsidR="00CD3CFF" w:rsidRPr="00B50D5D" w:rsidRDefault="00CD3CFF" w:rsidP="00CD3CFF">
            <w:pPr>
              <w:ind w:left="596"/>
            </w:pPr>
            <w:r>
              <w:t>Amount of Item Common &amp; Category Spending are updated successfully</w:t>
            </w:r>
          </w:p>
        </w:tc>
      </w:tr>
      <w:tr w:rsidR="00414713" w:rsidTr="00647FCC">
        <w:tc>
          <w:tcPr>
            <w:tcW w:w="9629" w:type="dxa"/>
          </w:tcPr>
          <w:p w:rsidR="00414713" w:rsidRDefault="00414713" w:rsidP="00647FCC">
            <w:pPr>
              <w:rPr>
                <w:b/>
              </w:rPr>
            </w:pPr>
            <w:r w:rsidRPr="00FF11C1">
              <w:rPr>
                <w:b/>
              </w:rPr>
              <w:t>Main Scenario:</w:t>
            </w:r>
          </w:p>
          <w:p w:rsidR="00414713" w:rsidRPr="00042A55" w:rsidRDefault="00414713" w:rsidP="00647FCC">
            <w:pPr>
              <w:ind w:left="596"/>
            </w:pPr>
            <w:r>
              <w:t>Change Total limit: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2410"/>
              <w:gridCol w:w="5693"/>
            </w:tblGrid>
            <w:tr w:rsidR="00414713" w:rsidTr="003F4B9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414713" w:rsidRDefault="00414713" w:rsidP="00647FCC">
                  <w:r>
                    <w:t>Step</w:t>
                  </w:r>
                </w:p>
              </w:tc>
              <w:tc>
                <w:tcPr>
                  <w:tcW w:w="2410" w:type="dxa"/>
                </w:tcPr>
                <w:p w:rsidR="00414713" w:rsidRDefault="00414713" w:rsidP="00647FCC">
                  <w:r>
                    <w:t>Action</w:t>
                  </w:r>
                </w:p>
              </w:tc>
              <w:tc>
                <w:tcPr>
                  <w:tcW w:w="5693" w:type="dxa"/>
                </w:tcPr>
                <w:p w:rsidR="00414713" w:rsidRDefault="00414713" w:rsidP="00647FCC">
                  <w:r>
                    <w:t xml:space="preserve">Response </w:t>
                  </w:r>
                </w:p>
              </w:tc>
            </w:tr>
            <w:tr w:rsidR="00414713" w:rsidTr="003F4B96">
              <w:tc>
                <w:tcPr>
                  <w:tcW w:w="704" w:type="dxa"/>
                </w:tcPr>
                <w:p w:rsidR="00414713" w:rsidRDefault="00414713" w:rsidP="00647FCC">
                  <w:r>
                    <w:sym w:font="Wingdings" w:char="F081"/>
                  </w:r>
                </w:p>
              </w:tc>
              <w:tc>
                <w:tcPr>
                  <w:tcW w:w="2410" w:type="dxa"/>
                </w:tcPr>
                <w:p w:rsidR="00414713" w:rsidRDefault="00414713" w:rsidP="00647FCC">
                  <w:r>
                    <w:t xml:space="preserve">Click on button </w:t>
                  </w:r>
                  <w:r w:rsidR="009D353C">
                    <w:t>Add</w:t>
                  </w:r>
                </w:p>
              </w:tc>
              <w:tc>
                <w:tcPr>
                  <w:tcW w:w="5693" w:type="dxa"/>
                </w:tcPr>
                <w:p w:rsidR="00414713" w:rsidRPr="00C665E1" w:rsidRDefault="009D353C" w:rsidP="00647FCC">
                  <w:r>
                    <w:t>Show dialog Add Activity</w:t>
                  </w:r>
                </w:p>
              </w:tc>
            </w:tr>
            <w:tr w:rsidR="00414713" w:rsidTr="003F4B96">
              <w:tc>
                <w:tcPr>
                  <w:tcW w:w="704" w:type="dxa"/>
                </w:tcPr>
                <w:p w:rsidR="00414713" w:rsidRDefault="00414713" w:rsidP="00647FCC">
                  <w:r>
                    <w:sym w:font="Wingdings" w:char="F082"/>
                  </w:r>
                </w:p>
              </w:tc>
              <w:tc>
                <w:tcPr>
                  <w:tcW w:w="2410" w:type="dxa"/>
                </w:tcPr>
                <w:p w:rsidR="00414713" w:rsidRDefault="005057E1" w:rsidP="00647FCC">
                  <w:r>
                    <w:t>Input information;</w:t>
                  </w:r>
                </w:p>
                <w:p w:rsidR="005057E1" w:rsidRDefault="005057E1" w:rsidP="00647FCC">
                  <w:r>
                    <w:t>Click button Save</w:t>
                  </w:r>
                </w:p>
              </w:tc>
              <w:tc>
                <w:tcPr>
                  <w:tcW w:w="5693" w:type="dxa"/>
                </w:tcPr>
                <w:p w:rsidR="007E0A04" w:rsidRDefault="007E0A04" w:rsidP="0017069A">
                  <w:r>
                    <w:t>Close dialog Add Activity</w:t>
                  </w:r>
                </w:p>
                <w:p w:rsidR="007E0A04" w:rsidRDefault="00081B10" w:rsidP="0017069A">
                  <w:r>
                    <w:t>Show message:</w:t>
                  </w:r>
                </w:p>
                <w:p w:rsidR="00081B10" w:rsidRPr="00081B10" w:rsidRDefault="00275E13" w:rsidP="00081B10">
                  <w:pPr>
                    <w:pStyle w:val="ListParagraph"/>
                    <w:numPr>
                      <w:ilvl w:val="0"/>
                      <w:numId w:val="4"/>
                    </w:numPr>
                    <w:spacing w:before="40"/>
                    <w:ind w:left="459"/>
                  </w:pPr>
                  <w:r>
                    <w:t>A new activity is added</w:t>
                  </w:r>
                </w:p>
                <w:p w:rsidR="00414713" w:rsidRPr="00CC7C8D" w:rsidRDefault="0017069A" w:rsidP="00CC7C8D">
                  <w:r w:rsidRPr="00CC7C8D">
                    <w:t>Amount of Item &amp; Category of this activity are updated</w:t>
                  </w:r>
                </w:p>
                <w:p w:rsidR="0017069A" w:rsidRPr="00CC7C8D" w:rsidRDefault="0017069A" w:rsidP="00CC7C8D">
                  <w:r w:rsidRPr="00CC7C8D">
                    <w:t>Amount of Item Common &amp; Category Spending are updated</w:t>
                  </w:r>
                </w:p>
              </w:tc>
            </w:tr>
          </w:tbl>
          <w:p w:rsidR="00414713" w:rsidRPr="00B50D5D" w:rsidRDefault="00414713" w:rsidP="00647FCC">
            <w:pPr>
              <w:ind w:left="596"/>
            </w:pPr>
          </w:p>
        </w:tc>
      </w:tr>
      <w:tr w:rsidR="00414713" w:rsidTr="00647FCC">
        <w:tc>
          <w:tcPr>
            <w:tcW w:w="9629" w:type="dxa"/>
          </w:tcPr>
          <w:p w:rsidR="00414713" w:rsidRPr="00FF11C1" w:rsidRDefault="00414713" w:rsidP="00647FCC">
            <w:pPr>
              <w:rPr>
                <w:b/>
              </w:rPr>
            </w:pPr>
            <w:r w:rsidRPr="00FF11C1">
              <w:rPr>
                <w:b/>
              </w:rPr>
              <w:t>Alternative Scenario</w:t>
            </w:r>
            <w:r>
              <w:rPr>
                <w:b/>
              </w:rPr>
              <w:t>s</w:t>
            </w:r>
            <w:r w:rsidRPr="00FF11C1">
              <w:rPr>
                <w:b/>
              </w:rPr>
              <w:t>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2693"/>
              <w:gridCol w:w="5410"/>
            </w:tblGrid>
            <w:tr w:rsidR="007E0A04" w:rsidTr="00647F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7E0A04" w:rsidRDefault="007E0A04" w:rsidP="007E0A04">
                  <w:r>
                    <w:t>Step</w:t>
                  </w:r>
                </w:p>
              </w:tc>
              <w:tc>
                <w:tcPr>
                  <w:tcW w:w="2693" w:type="dxa"/>
                </w:tcPr>
                <w:p w:rsidR="007E0A04" w:rsidRDefault="007E0A04" w:rsidP="007E0A04">
                  <w:r>
                    <w:t>Action</w:t>
                  </w:r>
                </w:p>
              </w:tc>
              <w:tc>
                <w:tcPr>
                  <w:tcW w:w="5410" w:type="dxa"/>
                </w:tcPr>
                <w:p w:rsidR="007E0A04" w:rsidRDefault="007E0A04" w:rsidP="007E0A04">
                  <w:r>
                    <w:t xml:space="preserve">Response </w:t>
                  </w:r>
                </w:p>
              </w:tc>
            </w:tr>
            <w:tr w:rsidR="007E0A04" w:rsidTr="00647FCC">
              <w:tc>
                <w:tcPr>
                  <w:tcW w:w="704" w:type="dxa"/>
                </w:tcPr>
                <w:p w:rsidR="007E0A04" w:rsidRDefault="007E0A04" w:rsidP="007E0A04">
                  <w:r>
                    <w:sym w:font="Wingdings" w:char="F082"/>
                  </w:r>
                </w:p>
              </w:tc>
              <w:tc>
                <w:tcPr>
                  <w:tcW w:w="2693" w:type="dxa"/>
                </w:tcPr>
                <w:p w:rsidR="007E0A04" w:rsidRDefault="007E0A04" w:rsidP="007E0A04">
                  <w:r>
                    <w:t>Click on button Cancel</w:t>
                  </w:r>
                </w:p>
              </w:tc>
              <w:tc>
                <w:tcPr>
                  <w:tcW w:w="5410" w:type="dxa"/>
                </w:tcPr>
                <w:p w:rsidR="007E0A04" w:rsidRPr="00C665E1" w:rsidRDefault="007E0A04" w:rsidP="007E0A04">
                  <w:r>
                    <w:t>Close dialog Add Activity</w:t>
                  </w:r>
                </w:p>
              </w:tc>
            </w:tr>
          </w:tbl>
          <w:p w:rsidR="00414713" w:rsidRPr="002337C7" w:rsidRDefault="00414713" w:rsidP="00647FCC">
            <w:pPr>
              <w:ind w:left="596"/>
            </w:pPr>
          </w:p>
        </w:tc>
      </w:tr>
      <w:tr w:rsidR="00414713" w:rsidTr="00647FCC">
        <w:tc>
          <w:tcPr>
            <w:tcW w:w="9629" w:type="dxa"/>
          </w:tcPr>
          <w:p w:rsidR="00414713" w:rsidRPr="00FF11C1" w:rsidRDefault="00414713" w:rsidP="00647FCC">
            <w:pPr>
              <w:rPr>
                <w:b/>
              </w:rPr>
            </w:pPr>
            <w:r w:rsidRPr="00FF11C1">
              <w:rPr>
                <w:b/>
              </w:rPr>
              <w:t>Business Rules:</w:t>
            </w:r>
          </w:p>
          <w:p w:rsidR="00CC7C8D" w:rsidRDefault="00B8655C" w:rsidP="00647FCC">
            <w:pPr>
              <w:ind w:left="596"/>
            </w:pPr>
            <w:r>
              <w:t>Date: d</w:t>
            </w:r>
            <w:r w:rsidR="006D503E">
              <w:t>efault is today</w:t>
            </w:r>
            <w:r w:rsidR="00345BC0">
              <w:t>, format is DD</w:t>
            </w:r>
            <w:r w:rsidR="00CE6EA1">
              <w:t>/MM/YYYY</w:t>
            </w:r>
            <w:r w:rsidR="00CC7C8D">
              <w:t xml:space="preserve">, </w:t>
            </w:r>
          </w:p>
          <w:p w:rsidR="00414713" w:rsidRDefault="00CC7C8D" w:rsidP="00CC7C8D">
            <w:pPr>
              <w:ind w:left="1163"/>
            </w:pPr>
            <w:r>
              <w:t>valid ran</w:t>
            </w:r>
            <w:r w:rsidR="00B8655C">
              <w:t>ge is &gt;= start date of last month and</w:t>
            </w:r>
            <w:r>
              <w:t xml:space="preserve"> &lt;= today</w:t>
            </w:r>
            <w:r w:rsidR="00D72287">
              <w:t xml:space="preserve"> </w:t>
            </w:r>
          </w:p>
          <w:p w:rsidR="005D2ECF" w:rsidRDefault="005D2ECF" w:rsidP="005D2ECF">
            <w:pPr>
              <w:ind w:left="596"/>
            </w:pPr>
            <w:r>
              <w:t xml:space="preserve">Category options: </w:t>
            </w:r>
            <w:r w:rsidR="00810029">
              <w:t>Collecti</w:t>
            </w:r>
            <w:r w:rsidR="00BA388B">
              <w:t>on, Spending, Saving, Exchange</w:t>
            </w:r>
            <w:r w:rsidR="00261AC8">
              <w:t xml:space="preserve">, </w:t>
            </w:r>
            <w:r w:rsidR="001B01C4">
              <w:t>&lt;</w:t>
            </w:r>
            <w:r w:rsidR="001B01C4" w:rsidRPr="001B01C4">
              <w:t>credit items</w:t>
            </w:r>
            <w:r w:rsidR="001B01C4">
              <w:t>&gt;</w:t>
            </w:r>
          </w:p>
          <w:p w:rsidR="009D5726" w:rsidRDefault="00A14F80" w:rsidP="00A14F80">
            <w:pPr>
              <w:ind w:left="596"/>
            </w:pPr>
            <w:r>
              <w:t xml:space="preserve">Item options: </w:t>
            </w:r>
            <w:r w:rsidR="006154C1">
              <w:t xml:space="preserve">name of </w:t>
            </w:r>
            <w:r>
              <w:t>all items of choose Category</w:t>
            </w:r>
          </w:p>
          <w:p w:rsidR="006154C1" w:rsidRDefault="00345BC0" w:rsidP="00A14F80">
            <w:pPr>
              <w:ind w:left="596"/>
            </w:pPr>
            <w:r>
              <w:t>Type options: all</w:t>
            </w:r>
            <w:r w:rsidR="000A01D1">
              <w:t xml:space="preserve"> activity</w:t>
            </w:r>
            <w:r>
              <w:t xml:space="preserve"> types of choose Category</w:t>
            </w:r>
          </w:p>
          <w:p w:rsidR="00BA0164" w:rsidRDefault="00BA0164" w:rsidP="00D226DE">
            <w:pPr>
              <w:ind w:left="596"/>
            </w:pPr>
            <w:r>
              <w:t>User can only input number into textbox Amount</w:t>
            </w:r>
          </w:p>
          <w:p w:rsidR="008674E0" w:rsidRDefault="008674E0" w:rsidP="00D226DE">
            <w:pPr>
              <w:ind w:left="596"/>
            </w:pPr>
            <w:r>
              <w:t xml:space="preserve">Amount of Item &amp; Category of this activity are updated: refer section </w:t>
            </w:r>
            <w:hyperlink w:anchor="_Statistic" w:history="1">
              <w:r w:rsidRPr="002B38FA">
                <w:rPr>
                  <w:rStyle w:val="Hyperlink"/>
                </w:rPr>
                <w:t>Statistic</w:t>
              </w:r>
            </w:hyperlink>
          </w:p>
          <w:p w:rsidR="008674E0" w:rsidRPr="002337C7" w:rsidRDefault="008674E0" w:rsidP="00D226DE">
            <w:pPr>
              <w:ind w:left="596"/>
            </w:pPr>
            <w:r>
              <w:t xml:space="preserve">Amount of Item Common &amp; Category Spending are updated: refer section </w:t>
            </w:r>
            <w:hyperlink w:anchor="_Statistic" w:history="1">
              <w:r w:rsidRPr="002B38FA">
                <w:rPr>
                  <w:rStyle w:val="Hyperlink"/>
                </w:rPr>
                <w:t>Statistic</w:t>
              </w:r>
            </w:hyperlink>
          </w:p>
        </w:tc>
      </w:tr>
    </w:tbl>
    <w:p w:rsidR="00181319" w:rsidRPr="00181319" w:rsidRDefault="00181319" w:rsidP="00181319"/>
    <w:p w:rsidR="004C15DB" w:rsidRDefault="004C15DB" w:rsidP="00C54481">
      <w:pPr>
        <w:pStyle w:val="Heading3"/>
      </w:pPr>
      <w:bookmarkStart w:id="6" w:name="_Update_Activity"/>
      <w:bookmarkEnd w:id="6"/>
      <w:r>
        <w:lastRenderedPageBreak/>
        <w:t>Update Activity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DC60D9" w:rsidRPr="005E233A" w:rsidTr="00647F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29" w:type="dxa"/>
          </w:tcPr>
          <w:p w:rsidR="00DC60D9" w:rsidRPr="005E233A" w:rsidRDefault="00DC60D9" w:rsidP="00DC60D9">
            <w:pPr>
              <w:spacing w:before="240" w:after="240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Update Activity</w:t>
            </w:r>
            <w:r w:rsidRPr="005E233A">
              <w:rPr>
                <w:caps/>
                <w:sz w:val="28"/>
                <w:szCs w:val="28"/>
              </w:rPr>
              <w:t xml:space="preserve"> specification</w:t>
            </w:r>
          </w:p>
        </w:tc>
      </w:tr>
      <w:tr w:rsidR="00DC60D9" w:rsidTr="00647FCC">
        <w:tc>
          <w:tcPr>
            <w:tcW w:w="9629" w:type="dxa"/>
          </w:tcPr>
          <w:p w:rsidR="00DC60D9" w:rsidRPr="00FF11C1" w:rsidRDefault="00DC60D9" w:rsidP="00647FCC">
            <w:pPr>
              <w:rPr>
                <w:b/>
              </w:rPr>
            </w:pPr>
            <w:r w:rsidRPr="00FF11C1">
              <w:rPr>
                <w:b/>
              </w:rPr>
              <w:t>Actor:</w:t>
            </w:r>
          </w:p>
          <w:p w:rsidR="00DC60D9" w:rsidRDefault="00DC60D9" w:rsidP="00647FCC">
            <w:pPr>
              <w:ind w:left="596"/>
            </w:pPr>
            <w:r>
              <w:t>User</w:t>
            </w:r>
          </w:p>
        </w:tc>
      </w:tr>
      <w:tr w:rsidR="00DC60D9" w:rsidTr="00647FCC">
        <w:tc>
          <w:tcPr>
            <w:tcW w:w="9629" w:type="dxa"/>
          </w:tcPr>
          <w:p w:rsidR="00DC60D9" w:rsidRPr="00FF11C1" w:rsidRDefault="00DC60D9" w:rsidP="00647FCC">
            <w:pPr>
              <w:rPr>
                <w:b/>
              </w:rPr>
            </w:pPr>
            <w:r w:rsidRPr="00FF11C1">
              <w:rPr>
                <w:b/>
              </w:rPr>
              <w:t>Summary:</w:t>
            </w:r>
          </w:p>
          <w:p w:rsidR="00DC60D9" w:rsidRDefault="00DC60D9" w:rsidP="00DC60D9">
            <w:pPr>
              <w:ind w:left="596"/>
            </w:pPr>
            <w:r>
              <w:t>User view all Activities of an Item</w:t>
            </w:r>
            <w:r w:rsidR="002F67B2">
              <w:t xml:space="preserve">, and </w:t>
            </w:r>
            <w:r w:rsidR="0053316F">
              <w:t>Edit/Delete them</w:t>
            </w:r>
          </w:p>
        </w:tc>
      </w:tr>
      <w:tr w:rsidR="00DC60D9" w:rsidTr="00647FCC">
        <w:tc>
          <w:tcPr>
            <w:tcW w:w="9629" w:type="dxa"/>
          </w:tcPr>
          <w:p w:rsidR="00DC60D9" w:rsidRPr="00FF11C1" w:rsidRDefault="00DC60D9" w:rsidP="00647FCC">
            <w:pPr>
              <w:rPr>
                <w:b/>
              </w:rPr>
            </w:pPr>
            <w:r w:rsidRPr="00FF11C1">
              <w:rPr>
                <w:b/>
              </w:rPr>
              <w:t>Triggers:</w:t>
            </w:r>
          </w:p>
          <w:p w:rsidR="00DC60D9" w:rsidRPr="0067639B" w:rsidRDefault="00DC60D9" w:rsidP="00932C05">
            <w:pPr>
              <w:ind w:left="596" w:right="28"/>
            </w:pPr>
            <w:r>
              <w:t>Click on</w:t>
            </w:r>
            <w:r w:rsidR="00932C05">
              <w:t xml:space="preserve"> name of Item</w:t>
            </w:r>
            <w:r w:rsidR="008167F1">
              <w:t xml:space="preserve"> that user want to view Detail</w:t>
            </w:r>
            <w:r>
              <w:t xml:space="preserve"> on Statistic page </w:t>
            </w:r>
          </w:p>
        </w:tc>
      </w:tr>
      <w:tr w:rsidR="00DC60D9" w:rsidTr="00647FCC">
        <w:tc>
          <w:tcPr>
            <w:tcW w:w="9629" w:type="dxa"/>
          </w:tcPr>
          <w:p w:rsidR="00DC60D9" w:rsidRPr="00FF11C1" w:rsidRDefault="00DC60D9" w:rsidP="00647FCC">
            <w:pPr>
              <w:rPr>
                <w:b/>
              </w:rPr>
            </w:pPr>
            <w:r w:rsidRPr="00FF11C1">
              <w:rPr>
                <w:b/>
              </w:rPr>
              <w:t>Pre-conditions:</w:t>
            </w:r>
          </w:p>
          <w:p w:rsidR="00DC60D9" w:rsidRPr="00B50D5D" w:rsidRDefault="00070935" w:rsidP="008167F1">
            <w:pPr>
              <w:ind w:left="596"/>
            </w:pPr>
            <w:r>
              <w:t xml:space="preserve">Edit: </w:t>
            </w:r>
            <w:r w:rsidR="00DC60D9" w:rsidRPr="00653EDE">
              <w:t>Information required</w:t>
            </w:r>
            <w:r w:rsidR="00DC60D9">
              <w:t xml:space="preserve">: </w:t>
            </w:r>
            <w:r w:rsidR="00BC24AC">
              <w:t>amount</w:t>
            </w:r>
          </w:p>
        </w:tc>
      </w:tr>
      <w:tr w:rsidR="00DC60D9" w:rsidTr="00647FCC">
        <w:tc>
          <w:tcPr>
            <w:tcW w:w="9629" w:type="dxa"/>
          </w:tcPr>
          <w:p w:rsidR="00DC60D9" w:rsidRPr="00FF11C1" w:rsidRDefault="00DC60D9" w:rsidP="00647FCC">
            <w:pPr>
              <w:rPr>
                <w:b/>
              </w:rPr>
            </w:pPr>
            <w:r w:rsidRPr="00FF11C1">
              <w:rPr>
                <w:b/>
              </w:rPr>
              <w:t>Post-conditions:</w:t>
            </w:r>
          </w:p>
          <w:p w:rsidR="00F225BC" w:rsidRDefault="005001BB" w:rsidP="00647FCC">
            <w:pPr>
              <w:ind w:left="596"/>
            </w:pPr>
            <w:r>
              <w:t>Activity is e</w:t>
            </w:r>
            <w:r w:rsidR="00F225BC">
              <w:t>dit</w:t>
            </w:r>
            <w:r>
              <w:t>ed</w:t>
            </w:r>
            <w:r w:rsidR="0074477E">
              <w:t xml:space="preserve"> (amount &amp; description)</w:t>
            </w:r>
            <w:r w:rsidR="006E6CE8">
              <w:t xml:space="preserve"> or </w:t>
            </w:r>
            <w:r>
              <w:t>d</w:t>
            </w:r>
            <w:r w:rsidR="00F225BC">
              <w:t>elete</w:t>
            </w:r>
            <w:r>
              <w:t>d</w:t>
            </w:r>
            <w:r w:rsidR="00F225BC">
              <w:t xml:space="preserve"> successfully</w:t>
            </w:r>
          </w:p>
          <w:p w:rsidR="00F225BC" w:rsidRDefault="00F225BC" w:rsidP="00F225BC">
            <w:pPr>
              <w:ind w:left="596"/>
            </w:pPr>
            <w:r>
              <w:t>Amount of Item &amp; Category of this activity are updated successfully</w:t>
            </w:r>
          </w:p>
          <w:p w:rsidR="00DC60D9" w:rsidRPr="00B50D5D" w:rsidRDefault="00F225BC" w:rsidP="00F225BC">
            <w:pPr>
              <w:ind w:left="596"/>
            </w:pPr>
            <w:r>
              <w:t>Amount of Item Common &amp; Category Spending are updated successfully</w:t>
            </w:r>
            <w:r w:rsidR="00DC60D9">
              <w:t xml:space="preserve"> </w:t>
            </w:r>
          </w:p>
        </w:tc>
      </w:tr>
      <w:tr w:rsidR="00DC60D9" w:rsidTr="00647FCC">
        <w:tc>
          <w:tcPr>
            <w:tcW w:w="9629" w:type="dxa"/>
          </w:tcPr>
          <w:p w:rsidR="00DC60D9" w:rsidRDefault="00DC60D9" w:rsidP="00647FCC">
            <w:pPr>
              <w:rPr>
                <w:b/>
              </w:rPr>
            </w:pPr>
            <w:r w:rsidRPr="00FF11C1">
              <w:rPr>
                <w:b/>
              </w:rPr>
              <w:t>Main Scenario: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37"/>
              <w:gridCol w:w="3248"/>
              <w:gridCol w:w="4822"/>
            </w:tblGrid>
            <w:tr w:rsidR="00DB0423" w:rsidTr="00E62F2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37" w:type="dxa"/>
                </w:tcPr>
                <w:p w:rsidR="00DB0423" w:rsidRDefault="00DB0423" w:rsidP="00DB0423">
                  <w:r>
                    <w:t>Step</w:t>
                  </w:r>
                </w:p>
              </w:tc>
              <w:tc>
                <w:tcPr>
                  <w:tcW w:w="3248" w:type="dxa"/>
                </w:tcPr>
                <w:p w:rsidR="00DB0423" w:rsidRDefault="00DB0423" w:rsidP="00DB0423">
                  <w:r>
                    <w:t>Action</w:t>
                  </w:r>
                </w:p>
              </w:tc>
              <w:tc>
                <w:tcPr>
                  <w:tcW w:w="4822" w:type="dxa"/>
                </w:tcPr>
                <w:p w:rsidR="00DB0423" w:rsidRDefault="00DB0423" w:rsidP="00DB0423">
                  <w:r>
                    <w:t xml:space="preserve">Response </w:t>
                  </w:r>
                </w:p>
              </w:tc>
            </w:tr>
            <w:tr w:rsidR="00C55D23" w:rsidTr="00E62F2D">
              <w:tc>
                <w:tcPr>
                  <w:tcW w:w="737" w:type="dxa"/>
                </w:tcPr>
                <w:p w:rsidR="00C55D23" w:rsidRDefault="00C55D23" w:rsidP="00C55D23">
                  <w:r>
                    <w:sym w:font="Wingdings" w:char="F081"/>
                  </w:r>
                </w:p>
              </w:tc>
              <w:tc>
                <w:tcPr>
                  <w:tcW w:w="3248" w:type="dxa"/>
                </w:tcPr>
                <w:p w:rsidR="00C55D23" w:rsidRDefault="00C55D23" w:rsidP="00C55D23">
                  <w:r>
                    <w:t>Click on label name of Item</w:t>
                  </w:r>
                </w:p>
              </w:tc>
              <w:tc>
                <w:tcPr>
                  <w:tcW w:w="4822" w:type="dxa"/>
                </w:tcPr>
                <w:p w:rsidR="00C55D23" w:rsidRPr="00C665E1" w:rsidRDefault="00C55D23" w:rsidP="00C55D23">
                  <w:r>
                    <w:t>Show dialog Item Detail</w:t>
                  </w:r>
                </w:p>
              </w:tc>
            </w:tr>
            <w:tr w:rsidR="00C55D23" w:rsidTr="00E62F2D">
              <w:tc>
                <w:tcPr>
                  <w:tcW w:w="737" w:type="dxa"/>
                </w:tcPr>
                <w:p w:rsidR="00C55D23" w:rsidRDefault="00C55D23" w:rsidP="00C55D23">
                  <w:r>
                    <w:sym w:font="Wingdings" w:char="F082"/>
                  </w:r>
                </w:p>
              </w:tc>
              <w:tc>
                <w:tcPr>
                  <w:tcW w:w="3248" w:type="dxa"/>
                </w:tcPr>
                <w:p w:rsidR="00C55D23" w:rsidRDefault="00C55D23" w:rsidP="00C55D23">
                  <w:r w:rsidRPr="00306337">
                    <w:rPr>
                      <w:i/>
                    </w:rPr>
                    <w:t>Do one of the following activity</w:t>
                  </w:r>
                </w:p>
              </w:tc>
              <w:tc>
                <w:tcPr>
                  <w:tcW w:w="4822" w:type="dxa"/>
                </w:tcPr>
                <w:p w:rsidR="00C55D23" w:rsidRPr="00B34ABE" w:rsidRDefault="00C55D23" w:rsidP="00C55D23"/>
              </w:tc>
            </w:tr>
            <w:tr w:rsidR="006E74F6" w:rsidTr="00E62F2D">
              <w:tc>
                <w:tcPr>
                  <w:tcW w:w="737" w:type="dxa"/>
                </w:tcPr>
                <w:p w:rsidR="006E74F6" w:rsidRDefault="006E74F6" w:rsidP="00C55D23">
                  <w:r>
                    <w:sym w:font="Wingdings" w:char="F083"/>
                  </w:r>
                  <w:r>
                    <w:t>/</w:t>
                  </w:r>
                  <w:r>
                    <w:sym w:font="Wingdings" w:char="F084"/>
                  </w:r>
                </w:p>
              </w:tc>
              <w:tc>
                <w:tcPr>
                  <w:tcW w:w="3248" w:type="dxa"/>
                </w:tcPr>
                <w:p w:rsidR="006E74F6" w:rsidRPr="002870F2" w:rsidRDefault="002870F2" w:rsidP="00C55D23">
                  <w:r>
                    <w:t xml:space="preserve">Click on button Close </w:t>
                  </w:r>
                </w:p>
              </w:tc>
              <w:tc>
                <w:tcPr>
                  <w:tcW w:w="4822" w:type="dxa"/>
                </w:tcPr>
                <w:p w:rsidR="007E50D7" w:rsidRDefault="002870F2" w:rsidP="00C55D23">
                  <w:r>
                    <w:t>Close dialog</w:t>
                  </w:r>
                </w:p>
                <w:p w:rsidR="002870F2" w:rsidRDefault="007E50D7" w:rsidP="00C55D23">
                  <w:r>
                    <w:t>Amount of this Item &amp; Category are updated</w:t>
                  </w:r>
                </w:p>
                <w:p w:rsidR="007E50D7" w:rsidRPr="00B34ABE" w:rsidRDefault="007E50D7" w:rsidP="00C55D23">
                  <w:r>
                    <w:t>Amount of Item Common &amp; Category Spending are updated</w:t>
                  </w:r>
                </w:p>
              </w:tc>
            </w:tr>
          </w:tbl>
          <w:p w:rsidR="00DC60D9" w:rsidRPr="00042A55" w:rsidRDefault="00826B9B" w:rsidP="00647FCC">
            <w:pPr>
              <w:ind w:left="596"/>
            </w:pPr>
            <w:r>
              <w:t>Edit Activity</w:t>
            </w:r>
            <w:r w:rsidR="00DC60D9">
              <w:t>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260"/>
              <w:gridCol w:w="4843"/>
            </w:tblGrid>
            <w:tr w:rsidR="00DC60D9" w:rsidTr="00647F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DC60D9" w:rsidRDefault="00DC60D9" w:rsidP="00647FCC">
                  <w:r>
                    <w:t>Step</w:t>
                  </w:r>
                </w:p>
              </w:tc>
              <w:tc>
                <w:tcPr>
                  <w:tcW w:w="3260" w:type="dxa"/>
                </w:tcPr>
                <w:p w:rsidR="00DC60D9" w:rsidRDefault="00DC60D9" w:rsidP="00647FCC">
                  <w:r>
                    <w:t>Action</w:t>
                  </w:r>
                </w:p>
              </w:tc>
              <w:tc>
                <w:tcPr>
                  <w:tcW w:w="4843" w:type="dxa"/>
                </w:tcPr>
                <w:p w:rsidR="00DC60D9" w:rsidRDefault="00DC60D9" w:rsidP="00647FCC">
                  <w:r>
                    <w:t xml:space="preserve">Response </w:t>
                  </w:r>
                </w:p>
              </w:tc>
            </w:tr>
            <w:tr w:rsidR="00826B9B" w:rsidTr="00647FCC">
              <w:tc>
                <w:tcPr>
                  <w:tcW w:w="704" w:type="dxa"/>
                </w:tcPr>
                <w:p w:rsidR="00826B9B" w:rsidRDefault="00826B9B" w:rsidP="00826B9B">
                  <w:r>
                    <w:sym w:font="Wingdings" w:char="F082"/>
                  </w:r>
                </w:p>
              </w:tc>
              <w:tc>
                <w:tcPr>
                  <w:tcW w:w="3260" w:type="dxa"/>
                </w:tcPr>
                <w:p w:rsidR="00826B9B" w:rsidRDefault="00826B9B" w:rsidP="00974A58">
                  <w:r>
                    <w:t xml:space="preserve">Click on button Edit </w:t>
                  </w:r>
                  <w:r w:rsidR="002F5A62">
                    <w:t>of Activity row</w:t>
                  </w:r>
                </w:p>
              </w:tc>
              <w:tc>
                <w:tcPr>
                  <w:tcW w:w="4843" w:type="dxa"/>
                </w:tcPr>
                <w:p w:rsidR="00826B9B" w:rsidRDefault="00826B9B" w:rsidP="00826B9B">
                  <w:r>
                    <w:t xml:space="preserve">Show textbox instead of label for </w:t>
                  </w:r>
                  <w:r w:rsidR="002F5A62">
                    <w:t>Amount &amp; Description</w:t>
                  </w:r>
                </w:p>
                <w:p w:rsidR="00826B9B" w:rsidRPr="00C665E1" w:rsidRDefault="00826B9B" w:rsidP="002F5A62">
                  <w:r>
                    <w:t>Show button Save instead of button Edit</w:t>
                  </w:r>
                </w:p>
              </w:tc>
            </w:tr>
            <w:tr w:rsidR="00826B9B" w:rsidTr="00647FCC">
              <w:tc>
                <w:tcPr>
                  <w:tcW w:w="704" w:type="dxa"/>
                </w:tcPr>
                <w:p w:rsidR="00826B9B" w:rsidRDefault="00826B9B" w:rsidP="00826B9B">
                  <w:r>
                    <w:sym w:font="Wingdings" w:char="F083"/>
                  </w:r>
                </w:p>
              </w:tc>
              <w:tc>
                <w:tcPr>
                  <w:tcW w:w="3260" w:type="dxa"/>
                </w:tcPr>
                <w:p w:rsidR="00826B9B" w:rsidRDefault="00826B9B" w:rsidP="00826B9B">
                  <w:r>
                    <w:t xml:space="preserve">Change </w:t>
                  </w:r>
                  <w:r w:rsidR="002F5A62">
                    <w:t>Amount, Description</w:t>
                  </w:r>
                  <w:r>
                    <w:t xml:space="preserve">; </w:t>
                  </w:r>
                </w:p>
                <w:p w:rsidR="00826B9B" w:rsidRDefault="00826B9B" w:rsidP="00B83234">
                  <w:r>
                    <w:t>C</w:t>
                  </w:r>
                  <w:r w:rsidRPr="00540541">
                    <w:t xml:space="preserve">lick on </w:t>
                  </w:r>
                  <w:r>
                    <w:t>button</w:t>
                  </w:r>
                  <w:r w:rsidRPr="00540541">
                    <w:t xml:space="preserve"> </w:t>
                  </w:r>
                  <w:r>
                    <w:t xml:space="preserve">Save </w:t>
                  </w:r>
                </w:p>
              </w:tc>
              <w:tc>
                <w:tcPr>
                  <w:tcW w:w="4843" w:type="dxa"/>
                </w:tcPr>
                <w:p w:rsidR="00826B9B" w:rsidRDefault="00826B9B" w:rsidP="00826B9B">
                  <w:r>
                    <w:t xml:space="preserve">Show label instead of textbox for </w:t>
                  </w:r>
                  <w:r w:rsidR="00F63422">
                    <w:t xml:space="preserve">Amount &amp; Description </w:t>
                  </w:r>
                  <w:r>
                    <w:t xml:space="preserve">with new </w:t>
                  </w:r>
                  <w:r w:rsidR="00F63422">
                    <w:t>value</w:t>
                  </w:r>
                </w:p>
                <w:p w:rsidR="00826B9B" w:rsidRPr="00B34ABE" w:rsidRDefault="00826B9B" w:rsidP="00826B9B">
                  <w:r>
                    <w:t>Show button Edit instead of button Save</w:t>
                  </w:r>
                </w:p>
              </w:tc>
            </w:tr>
          </w:tbl>
          <w:p w:rsidR="00DC60D9" w:rsidRPr="00042A55" w:rsidRDefault="00826B9B" w:rsidP="00647FCC">
            <w:pPr>
              <w:ind w:left="596"/>
            </w:pPr>
            <w:r>
              <w:t>Delete Activity</w:t>
            </w:r>
            <w:r w:rsidR="00DC60D9">
              <w:t>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4111"/>
              <w:gridCol w:w="3992"/>
            </w:tblGrid>
            <w:tr w:rsidR="00DC60D9" w:rsidTr="00A46B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DC60D9" w:rsidRDefault="00DC60D9" w:rsidP="00647FCC">
                  <w:r>
                    <w:t>Step</w:t>
                  </w:r>
                </w:p>
              </w:tc>
              <w:tc>
                <w:tcPr>
                  <w:tcW w:w="4111" w:type="dxa"/>
                </w:tcPr>
                <w:p w:rsidR="00DC60D9" w:rsidRDefault="00DC60D9" w:rsidP="00647FCC">
                  <w:r>
                    <w:t>Action</w:t>
                  </w:r>
                </w:p>
              </w:tc>
              <w:tc>
                <w:tcPr>
                  <w:tcW w:w="3992" w:type="dxa"/>
                </w:tcPr>
                <w:p w:rsidR="00DC60D9" w:rsidRDefault="00DC60D9" w:rsidP="00647FCC">
                  <w:r>
                    <w:t xml:space="preserve">Response </w:t>
                  </w:r>
                </w:p>
              </w:tc>
            </w:tr>
            <w:tr w:rsidR="00826B9B" w:rsidTr="00A46B86">
              <w:tc>
                <w:tcPr>
                  <w:tcW w:w="704" w:type="dxa"/>
                </w:tcPr>
                <w:p w:rsidR="00826B9B" w:rsidRDefault="00826B9B" w:rsidP="00826B9B">
                  <w:r>
                    <w:sym w:font="Wingdings" w:char="F082"/>
                  </w:r>
                </w:p>
              </w:tc>
              <w:tc>
                <w:tcPr>
                  <w:tcW w:w="4111" w:type="dxa"/>
                </w:tcPr>
                <w:p w:rsidR="00826B9B" w:rsidRDefault="00826B9B" w:rsidP="00826B9B">
                  <w:r>
                    <w:t xml:space="preserve">Click on button </w:t>
                  </w:r>
                  <w:r w:rsidR="0095470D">
                    <w:t>Delete of Activity row</w:t>
                  </w:r>
                </w:p>
              </w:tc>
              <w:tc>
                <w:tcPr>
                  <w:tcW w:w="3992" w:type="dxa"/>
                </w:tcPr>
                <w:p w:rsidR="00826B9B" w:rsidRPr="00C665E1" w:rsidRDefault="0095470D" w:rsidP="00826B9B">
                  <w:r>
                    <w:t>The row is remove from grid</w:t>
                  </w:r>
                  <w:r w:rsidR="006E74F6">
                    <w:t xml:space="preserve"> Activity</w:t>
                  </w:r>
                </w:p>
              </w:tc>
            </w:tr>
          </w:tbl>
          <w:p w:rsidR="00DC60D9" w:rsidRPr="00B50D5D" w:rsidRDefault="00DC60D9" w:rsidP="00647FCC">
            <w:pPr>
              <w:ind w:left="596"/>
            </w:pPr>
          </w:p>
        </w:tc>
      </w:tr>
      <w:tr w:rsidR="00DC60D9" w:rsidTr="00647FCC">
        <w:tc>
          <w:tcPr>
            <w:tcW w:w="9629" w:type="dxa"/>
          </w:tcPr>
          <w:p w:rsidR="00DC60D9" w:rsidRPr="00FF11C1" w:rsidRDefault="00DC60D9" w:rsidP="00647FCC">
            <w:pPr>
              <w:rPr>
                <w:b/>
              </w:rPr>
            </w:pPr>
            <w:r w:rsidRPr="00FF11C1">
              <w:rPr>
                <w:b/>
              </w:rPr>
              <w:t>Alternative Scenario</w:t>
            </w:r>
            <w:r>
              <w:rPr>
                <w:b/>
              </w:rPr>
              <w:t>s</w:t>
            </w:r>
            <w:r w:rsidRPr="00FF11C1">
              <w:rPr>
                <w:b/>
              </w:rPr>
              <w:t>:</w:t>
            </w:r>
          </w:p>
          <w:p w:rsidR="00DC60D9" w:rsidRPr="002337C7" w:rsidRDefault="00DC60D9" w:rsidP="00647FCC">
            <w:pPr>
              <w:ind w:left="596"/>
            </w:pPr>
            <w:r>
              <w:t>N/A</w:t>
            </w:r>
          </w:p>
        </w:tc>
      </w:tr>
      <w:tr w:rsidR="00DC60D9" w:rsidTr="00647FCC">
        <w:tc>
          <w:tcPr>
            <w:tcW w:w="9629" w:type="dxa"/>
          </w:tcPr>
          <w:p w:rsidR="00DC60D9" w:rsidRPr="00FF11C1" w:rsidRDefault="00DC60D9" w:rsidP="00647FCC">
            <w:pPr>
              <w:rPr>
                <w:b/>
              </w:rPr>
            </w:pPr>
            <w:r w:rsidRPr="00FF11C1">
              <w:rPr>
                <w:b/>
              </w:rPr>
              <w:t>Business Rules:</w:t>
            </w:r>
          </w:p>
          <w:p w:rsidR="00DC60D9" w:rsidRDefault="00DC60D9" w:rsidP="00647FCC">
            <w:pPr>
              <w:ind w:left="596"/>
            </w:pPr>
            <w:r>
              <w:t xml:space="preserve">User can only input number into textbox </w:t>
            </w:r>
            <w:r w:rsidR="00E62F2D">
              <w:t>Amount</w:t>
            </w:r>
          </w:p>
          <w:p w:rsidR="00E62F2D" w:rsidRDefault="00E62F2D" w:rsidP="00E62F2D">
            <w:pPr>
              <w:ind w:left="596"/>
            </w:pPr>
            <w:r>
              <w:t xml:space="preserve">Amount of this Item &amp; Category are updated: refer section </w:t>
            </w:r>
            <w:hyperlink w:anchor="_Statistic" w:history="1">
              <w:r w:rsidRPr="002B38FA">
                <w:rPr>
                  <w:rStyle w:val="Hyperlink"/>
                </w:rPr>
                <w:t>Statistic</w:t>
              </w:r>
            </w:hyperlink>
          </w:p>
          <w:p w:rsidR="00DC60D9" w:rsidRPr="002337C7" w:rsidRDefault="00E62F2D" w:rsidP="00E62F2D">
            <w:pPr>
              <w:ind w:left="596"/>
            </w:pPr>
            <w:r>
              <w:t xml:space="preserve">Amount of Item Common &amp; Category Spending are updated: refer section </w:t>
            </w:r>
            <w:hyperlink w:anchor="_Statistic" w:history="1">
              <w:r w:rsidRPr="002B38FA">
                <w:rPr>
                  <w:rStyle w:val="Hyperlink"/>
                </w:rPr>
                <w:t>Statistic</w:t>
              </w:r>
            </w:hyperlink>
          </w:p>
        </w:tc>
      </w:tr>
    </w:tbl>
    <w:p w:rsidR="00E855EA" w:rsidRDefault="00E855EA" w:rsidP="00E855EA">
      <w:pPr>
        <w:pStyle w:val="Heading2"/>
      </w:pPr>
      <w:bookmarkStart w:id="7" w:name="_Statistic"/>
      <w:bookmarkEnd w:id="7"/>
      <w:r>
        <w:lastRenderedPageBreak/>
        <w:t>Statistic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647FCC" w:rsidRPr="005E233A" w:rsidTr="00647F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29" w:type="dxa"/>
          </w:tcPr>
          <w:p w:rsidR="00647FCC" w:rsidRPr="005E233A" w:rsidRDefault="000A6E32" w:rsidP="00647FCC">
            <w:pPr>
              <w:spacing w:before="240" w:after="240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Statistic</w:t>
            </w:r>
            <w:r w:rsidR="00647FCC" w:rsidRPr="005E233A">
              <w:rPr>
                <w:caps/>
                <w:sz w:val="28"/>
                <w:szCs w:val="28"/>
              </w:rPr>
              <w:t xml:space="preserve"> specification</w:t>
            </w:r>
          </w:p>
        </w:tc>
      </w:tr>
      <w:tr w:rsidR="00647FCC" w:rsidTr="00647FCC">
        <w:tc>
          <w:tcPr>
            <w:tcW w:w="9629" w:type="dxa"/>
          </w:tcPr>
          <w:p w:rsidR="00647FCC" w:rsidRPr="00FF11C1" w:rsidRDefault="00647FCC" w:rsidP="00647FCC">
            <w:pPr>
              <w:rPr>
                <w:b/>
              </w:rPr>
            </w:pPr>
            <w:r w:rsidRPr="00FF11C1">
              <w:rPr>
                <w:b/>
              </w:rPr>
              <w:t>Actor:</w:t>
            </w:r>
          </w:p>
          <w:p w:rsidR="00647FCC" w:rsidRDefault="00647FCC" w:rsidP="00647FCC">
            <w:pPr>
              <w:ind w:left="596"/>
            </w:pPr>
            <w:r>
              <w:t>User</w:t>
            </w:r>
          </w:p>
        </w:tc>
      </w:tr>
      <w:tr w:rsidR="00647FCC" w:rsidTr="00647FCC">
        <w:tc>
          <w:tcPr>
            <w:tcW w:w="9629" w:type="dxa"/>
          </w:tcPr>
          <w:p w:rsidR="00647FCC" w:rsidRPr="00FF11C1" w:rsidRDefault="00647FCC" w:rsidP="00647FCC">
            <w:pPr>
              <w:rPr>
                <w:b/>
              </w:rPr>
            </w:pPr>
            <w:r w:rsidRPr="00FF11C1">
              <w:rPr>
                <w:b/>
              </w:rPr>
              <w:t>Summary:</w:t>
            </w:r>
          </w:p>
          <w:p w:rsidR="00166F0B" w:rsidRDefault="00647FCC" w:rsidP="00564854">
            <w:pPr>
              <w:ind w:left="596"/>
            </w:pPr>
            <w:r>
              <w:t xml:space="preserve">User view </w:t>
            </w:r>
            <w:r w:rsidR="00564854">
              <w:t>statistic data of all Categories &amp; Items</w:t>
            </w:r>
            <w:r w:rsidR="00DF40AA">
              <w:t xml:space="preserve"> </w:t>
            </w:r>
            <w:r w:rsidR="00CA1C9F">
              <w:t>in current month after Login</w:t>
            </w:r>
          </w:p>
          <w:p w:rsidR="00647FCC" w:rsidRDefault="00166F0B" w:rsidP="00564854">
            <w:pPr>
              <w:ind w:left="596"/>
            </w:pPr>
            <w:r>
              <w:t xml:space="preserve">User view statistic data </w:t>
            </w:r>
            <w:r w:rsidR="00CA1C9F">
              <w:t>in</w:t>
            </w:r>
            <w:r>
              <w:t xml:space="preserve"> other month range </w:t>
            </w:r>
          </w:p>
          <w:p w:rsidR="00DF40AA" w:rsidRDefault="00CA1C9F" w:rsidP="00564854">
            <w:pPr>
              <w:ind w:left="596"/>
            </w:pPr>
            <w:r>
              <w:t>User view</w:t>
            </w:r>
            <w:r w:rsidR="008517D8">
              <w:t xml:space="preserve"> updated </w:t>
            </w:r>
            <w:r>
              <w:t xml:space="preserve">statistic data after perform </w:t>
            </w:r>
            <w:r w:rsidR="00197280">
              <w:t xml:space="preserve">Update Residual/Update Cash/Add Activity/Update Activity </w:t>
            </w:r>
          </w:p>
        </w:tc>
      </w:tr>
      <w:tr w:rsidR="00647FCC" w:rsidTr="00647FCC">
        <w:tc>
          <w:tcPr>
            <w:tcW w:w="9629" w:type="dxa"/>
          </w:tcPr>
          <w:p w:rsidR="00647FCC" w:rsidRPr="00FF11C1" w:rsidRDefault="00647FCC" w:rsidP="00647FCC">
            <w:pPr>
              <w:rPr>
                <w:b/>
              </w:rPr>
            </w:pPr>
            <w:r w:rsidRPr="00FF11C1">
              <w:rPr>
                <w:b/>
              </w:rPr>
              <w:t>Triggers:</w:t>
            </w:r>
          </w:p>
          <w:p w:rsidR="00EB2157" w:rsidRDefault="006405F4" w:rsidP="00647FCC">
            <w:pPr>
              <w:ind w:left="596" w:right="28"/>
            </w:pPr>
            <w:r>
              <w:t>View statistic data in current month</w:t>
            </w:r>
            <w:r w:rsidR="00EB2157">
              <w:t>: N/A</w:t>
            </w:r>
          </w:p>
          <w:p w:rsidR="009939F3" w:rsidRDefault="006405F4" w:rsidP="00647FCC">
            <w:pPr>
              <w:ind w:left="596" w:right="28"/>
            </w:pPr>
            <w:r>
              <w:t>View statistic data in other month range</w:t>
            </w:r>
            <w:r w:rsidR="009939F3">
              <w:t>:</w:t>
            </w:r>
          </w:p>
          <w:p w:rsidR="009939F3" w:rsidRDefault="009939F3" w:rsidP="009939F3">
            <w:pPr>
              <w:pStyle w:val="ListParagraph"/>
              <w:numPr>
                <w:ilvl w:val="0"/>
                <w:numId w:val="4"/>
              </w:numPr>
              <w:spacing w:before="40"/>
              <w:ind w:right="28"/>
            </w:pPr>
            <w:r w:rsidRPr="009939F3">
              <w:t>C</w:t>
            </w:r>
            <w:r w:rsidR="00EB2157" w:rsidRPr="009939F3">
              <w:t>hange</w:t>
            </w:r>
            <w:r w:rsidR="00774CAE" w:rsidRPr="009939F3">
              <w:t xml:space="preserve"> month in Month/Year </w:t>
            </w:r>
            <w:r>
              <w:t>Date chooser</w:t>
            </w:r>
          </w:p>
          <w:p w:rsidR="00647FCC" w:rsidRPr="009939F3" w:rsidRDefault="009939F3" w:rsidP="009939F3">
            <w:pPr>
              <w:pStyle w:val="ListParagraph"/>
              <w:numPr>
                <w:ilvl w:val="0"/>
                <w:numId w:val="4"/>
              </w:numPr>
              <w:spacing w:before="40"/>
              <w:ind w:right="28"/>
            </w:pPr>
            <w:r w:rsidRPr="009939F3">
              <w:t>C</w:t>
            </w:r>
            <w:r w:rsidR="00774CAE" w:rsidRPr="009939F3">
              <w:t>hange</w:t>
            </w:r>
            <w:r w:rsidR="00EB2157" w:rsidRPr="009939F3">
              <w:t xml:space="preserve"> start date in </w:t>
            </w:r>
            <w:r w:rsidR="00774CAE" w:rsidRPr="009939F3">
              <w:t>dropdown Start date</w:t>
            </w:r>
            <w:r w:rsidR="00D61D20" w:rsidRPr="009939F3">
              <w:t xml:space="preserve"> of month</w:t>
            </w:r>
          </w:p>
          <w:p w:rsidR="00CE55F7" w:rsidRPr="0067639B" w:rsidRDefault="006405F4" w:rsidP="00647FCC">
            <w:pPr>
              <w:ind w:left="596" w:right="28"/>
            </w:pPr>
            <w:r>
              <w:t>View updated statistic data</w:t>
            </w:r>
            <w:r w:rsidR="008756DD">
              <w:t>: user perform Update Residual/Update Cash/Add Activity/</w:t>
            </w:r>
            <w:r w:rsidR="00205B88">
              <w:t xml:space="preserve"> </w:t>
            </w:r>
            <w:r w:rsidR="008756DD">
              <w:t>Update Activity</w:t>
            </w:r>
          </w:p>
        </w:tc>
      </w:tr>
      <w:tr w:rsidR="00647FCC" w:rsidTr="00647FCC">
        <w:tc>
          <w:tcPr>
            <w:tcW w:w="9629" w:type="dxa"/>
          </w:tcPr>
          <w:p w:rsidR="00647FCC" w:rsidRPr="00FF11C1" w:rsidRDefault="00647FCC" w:rsidP="00647FCC">
            <w:pPr>
              <w:rPr>
                <w:b/>
              </w:rPr>
            </w:pPr>
            <w:r w:rsidRPr="00FF11C1">
              <w:rPr>
                <w:b/>
              </w:rPr>
              <w:t>Pre-conditions:</w:t>
            </w:r>
          </w:p>
          <w:p w:rsidR="00647FCC" w:rsidRPr="00B50D5D" w:rsidRDefault="008756DD" w:rsidP="00647FCC">
            <w:pPr>
              <w:ind w:left="596"/>
            </w:pPr>
            <w:r>
              <w:t>N/A</w:t>
            </w:r>
          </w:p>
        </w:tc>
      </w:tr>
      <w:tr w:rsidR="00647FCC" w:rsidTr="00647FCC">
        <w:tc>
          <w:tcPr>
            <w:tcW w:w="9629" w:type="dxa"/>
          </w:tcPr>
          <w:p w:rsidR="00647FCC" w:rsidRPr="00FF11C1" w:rsidRDefault="00647FCC" w:rsidP="00647FCC">
            <w:pPr>
              <w:rPr>
                <w:b/>
              </w:rPr>
            </w:pPr>
            <w:r w:rsidRPr="00FF11C1">
              <w:rPr>
                <w:b/>
              </w:rPr>
              <w:t>Post-conditions:</w:t>
            </w:r>
          </w:p>
          <w:p w:rsidR="00647FCC" w:rsidRPr="00B50D5D" w:rsidRDefault="008756DD" w:rsidP="00205B88">
            <w:pPr>
              <w:ind w:left="596"/>
            </w:pPr>
            <w:r>
              <w:t>Statistic data</w:t>
            </w:r>
            <w:r w:rsidR="00205B88">
              <w:t xml:space="preserve"> is view </w:t>
            </w:r>
            <w:r>
              <w:t xml:space="preserve">correctly </w:t>
            </w:r>
          </w:p>
        </w:tc>
      </w:tr>
      <w:tr w:rsidR="00647FCC" w:rsidTr="00647FCC">
        <w:tc>
          <w:tcPr>
            <w:tcW w:w="9629" w:type="dxa"/>
          </w:tcPr>
          <w:p w:rsidR="00647FCC" w:rsidRDefault="00647FCC" w:rsidP="00647FCC">
            <w:pPr>
              <w:rPr>
                <w:b/>
              </w:rPr>
            </w:pPr>
            <w:r w:rsidRPr="00FF11C1">
              <w:rPr>
                <w:b/>
              </w:rPr>
              <w:t>Main Scenario: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37"/>
              <w:gridCol w:w="3248"/>
              <w:gridCol w:w="4822"/>
            </w:tblGrid>
            <w:tr w:rsidR="00647FCC" w:rsidTr="00647F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37" w:type="dxa"/>
                </w:tcPr>
                <w:p w:rsidR="00647FCC" w:rsidRDefault="00647FCC" w:rsidP="00647FCC">
                  <w:r>
                    <w:t>Step</w:t>
                  </w:r>
                </w:p>
              </w:tc>
              <w:tc>
                <w:tcPr>
                  <w:tcW w:w="3248" w:type="dxa"/>
                </w:tcPr>
                <w:p w:rsidR="00647FCC" w:rsidRDefault="00647FCC" w:rsidP="00647FCC">
                  <w:r>
                    <w:t>Action</w:t>
                  </w:r>
                </w:p>
              </w:tc>
              <w:tc>
                <w:tcPr>
                  <w:tcW w:w="4822" w:type="dxa"/>
                </w:tcPr>
                <w:p w:rsidR="00647FCC" w:rsidRDefault="00647FCC" w:rsidP="00647FCC">
                  <w:r>
                    <w:t xml:space="preserve">Response </w:t>
                  </w:r>
                </w:p>
              </w:tc>
            </w:tr>
            <w:tr w:rsidR="00647FCC" w:rsidTr="00647FCC">
              <w:tc>
                <w:tcPr>
                  <w:tcW w:w="737" w:type="dxa"/>
                </w:tcPr>
                <w:p w:rsidR="00647FCC" w:rsidRDefault="00647FCC" w:rsidP="00647FCC">
                  <w:r>
                    <w:sym w:font="Wingdings" w:char="F081"/>
                  </w:r>
                </w:p>
              </w:tc>
              <w:tc>
                <w:tcPr>
                  <w:tcW w:w="3248" w:type="dxa"/>
                </w:tcPr>
                <w:p w:rsidR="00647FCC" w:rsidRPr="0074746A" w:rsidRDefault="0074746A" w:rsidP="00647FCC">
                  <w:pPr>
                    <w:rPr>
                      <w:i/>
                    </w:rPr>
                  </w:pPr>
                  <w:r>
                    <w:rPr>
                      <w:i/>
                    </w:rPr>
                    <w:t xml:space="preserve">Perform </w:t>
                  </w:r>
                  <w:hyperlink w:anchor="_Login" w:history="1">
                    <w:r w:rsidRPr="007A1442">
                      <w:rPr>
                        <w:rStyle w:val="Hyperlink"/>
                        <w:i/>
                      </w:rPr>
                      <w:t>Login</w:t>
                    </w:r>
                  </w:hyperlink>
                </w:p>
              </w:tc>
              <w:tc>
                <w:tcPr>
                  <w:tcW w:w="4822" w:type="dxa"/>
                </w:tcPr>
                <w:p w:rsidR="00647FCC" w:rsidRPr="00C665E1" w:rsidRDefault="0074746A" w:rsidP="00647FCC">
                  <w:r>
                    <w:t>Redirect to Statistic page with statistic data of current month</w:t>
                  </w:r>
                </w:p>
              </w:tc>
            </w:tr>
          </w:tbl>
          <w:p w:rsidR="00647FCC" w:rsidRPr="00042A55" w:rsidRDefault="000D1F64" w:rsidP="00647FCC">
            <w:pPr>
              <w:ind w:left="596"/>
            </w:pPr>
            <w:r>
              <w:t>Change month</w:t>
            </w:r>
            <w:r w:rsidR="00647FCC">
              <w:t>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260"/>
              <w:gridCol w:w="4843"/>
            </w:tblGrid>
            <w:tr w:rsidR="00647FCC" w:rsidTr="00647F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647FCC" w:rsidRDefault="00647FCC" w:rsidP="00647FCC">
                  <w:r>
                    <w:t>Step</w:t>
                  </w:r>
                </w:p>
              </w:tc>
              <w:tc>
                <w:tcPr>
                  <w:tcW w:w="3260" w:type="dxa"/>
                </w:tcPr>
                <w:p w:rsidR="00647FCC" w:rsidRDefault="00647FCC" w:rsidP="00647FCC">
                  <w:r>
                    <w:t>Action</w:t>
                  </w:r>
                </w:p>
              </w:tc>
              <w:tc>
                <w:tcPr>
                  <w:tcW w:w="4843" w:type="dxa"/>
                </w:tcPr>
                <w:p w:rsidR="00647FCC" w:rsidRDefault="00647FCC" w:rsidP="00647FCC">
                  <w:r>
                    <w:t xml:space="preserve">Response </w:t>
                  </w:r>
                </w:p>
              </w:tc>
            </w:tr>
            <w:tr w:rsidR="00647FCC" w:rsidTr="00647FCC">
              <w:tc>
                <w:tcPr>
                  <w:tcW w:w="704" w:type="dxa"/>
                </w:tcPr>
                <w:p w:rsidR="00647FCC" w:rsidRDefault="00647FCC" w:rsidP="00647FCC">
                  <w:r>
                    <w:sym w:font="Wingdings" w:char="F082"/>
                  </w:r>
                </w:p>
              </w:tc>
              <w:tc>
                <w:tcPr>
                  <w:tcW w:w="3260" w:type="dxa"/>
                </w:tcPr>
                <w:p w:rsidR="00647FCC" w:rsidRDefault="00756CA2" w:rsidP="00647FCC">
                  <w:r>
                    <w:t>Change month in Month/Year Date chooser</w:t>
                  </w:r>
                </w:p>
              </w:tc>
              <w:tc>
                <w:tcPr>
                  <w:tcW w:w="4843" w:type="dxa"/>
                </w:tcPr>
                <w:p w:rsidR="00647FCC" w:rsidRPr="00C665E1" w:rsidRDefault="00756CA2" w:rsidP="00756CA2">
                  <w:r>
                    <w:t>View statistic data of choose month/year</w:t>
                  </w:r>
                </w:p>
              </w:tc>
            </w:tr>
          </w:tbl>
          <w:p w:rsidR="00647FCC" w:rsidRPr="00042A55" w:rsidRDefault="001859B8" w:rsidP="00647FCC">
            <w:pPr>
              <w:ind w:left="596"/>
            </w:pPr>
            <w:r>
              <w:t xml:space="preserve">Change </w:t>
            </w:r>
            <w:r w:rsidR="00AE0A49">
              <w:t>start date of month</w:t>
            </w:r>
            <w:r w:rsidR="00647FCC">
              <w:t>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37"/>
              <w:gridCol w:w="3227"/>
              <w:gridCol w:w="4843"/>
            </w:tblGrid>
            <w:tr w:rsidR="00647FCC" w:rsidTr="00764DB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37" w:type="dxa"/>
                </w:tcPr>
                <w:p w:rsidR="00647FCC" w:rsidRDefault="00647FCC" w:rsidP="00647FCC">
                  <w:r>
                    <w:t>Step</w:t>
                  </w:r>
                </w:p>
              </w:tc>
              <w:tc>
                <w:tcPr>
                  <w:tcW w:w="3227" w:type="dxa"/>
                </w:tcPr>
                <w:p w:rsidR="00647FCC" w:rsidRDefault="00647FCC" w:rsidP="00647FCC">
                  <w:r>
                    <w:t>Action</w:t>
                  </w:r>
                </w:p>
              </w:tc>
              <w:tc>
                <w:tcPr>
                  <w:tcW w:w="4843" w:type="dxa"/>
                </w:tcPr>
                <w:p w:rsidR="00647FCC" w:rsidRDefault="00647FCC" w:rsidP="00647FCC">
                  <w:r>
                    <w:t xml:space="preserve">Response </w:t>
                  </w:r>
                </w:p>
              </w:tc>
            </w:tr>
            <w:tr w:rsidR="00647FCC" w:rsidTr="00764DBF">
              <w:tc>
                <w:tcPr>
                  <w:tcW w:w="737" w:type="dxa"/>
                </w:tcPr>
                <w:p w:rsidR="00647FCC" w:rsidRDefault="00647FCC" w:rsidP="00647FCC">
                  <w:r>
                    <w:sym w:font="Wingdings" w:char="F082"/>
                  </w:r>
                  <w:r w:rsidR="00764DBF">
                    <w:t>/</w:t>
                  </w:r>
                  <w:r w:rsidR="00764DBF">
                    <w:sym w:font="Wingdings" w:char="F083"/>
                  </w:r>
                </w:p>
              </w:tc>
              <w:tc>
                <w:tcPr>
                  <w:tcW w:w="3227" w:type="dxa"/>
                </w:tcPr>
                <w:p w:rsidR="00647FCC" w:rsidRDefault="00764DBF" w:rsidP="00764DBF">
                  <w:r>
                    <w:t>Change option in dropdown Start date of month</w:t>
                  </w:r>
                </w:p>
              </w:tc>
              <w:tc>
                <w:tcPr>
                  <w:tcW w:w="4843" w:type="dxa"/>
                </w:tcPr>
                <w:p w:rsidR="00AA037A" w:rsidRDefault="00AA037A" w:rsidP="00AA037A">
                  <w:r>
                    <w:t>Amount of all Item</w:t>
                  </w:r>
                  <w:r w:rsidR="00CC2F68">
                    <w:t>s &amp; Categories except Item Common &amp; Category Spending</w:t>
                  </w:r>
                  <w:r>
                    <w:t xml:space="preserve"> are updated </w:t>
                  </w:r>
                </w:p>
                <w:p w:rsidR="00647FCC" w:rsidRPr="00C665E1" w:rsidRDefault="00AA037A" w:rsidP="00AA037A">
                  <w:r>
                    <w:t>Amount of Item Common &amp; Category Spending are updated</w:t>
                  </w:r>
                </w:p>
              </w:tc>
            </w:tr>
          </w:tbl>
          <w:p w:rsidR="00AE0A49" w:rsidRPr="00042A55" w:rsidRDefault="007A1442" w:rsidP="00AE0A49">
            <w:pPr>
              <w:ind w:left="596"/>
            </w:pPr>
            <w:r>
              <w:t>Update Residual/Update Cash</w:t>
            </w:r>
            <w:r w:rsidR="00AE0A49">
              <w:t>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37"/>
              <w:gridCol w:w="3227"/>
              <w:gridCol w:w="4843"/>
            </w:tblGrid>
            <w:tr w:rsidR="00AE0A49" w:rsidTr="003F4B9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37" w:type="dxa"/>
                </w:tcPr>
                <w:p w:rsidR="00AE0A49" w:rsidRDefault="00AE0A49" w:rsidP="00AE0A49">
                  <w:r>
                    <w:t>Step</w:t>
                  </w:r>
                </w:p>
              </w:tc>
              <w:tc>
                <w:tcPr>
                  <w:tcW w:w="3227" w:type="dxa"/>
                </w:tcPr>
                <w:p w:rsidR="00AE0A49" w:rsidRDefault="00AE0A49" w:rsidP="00AE0A49">
                  <w:r>
                    <w:t>Action</w:t>
                  </w:r>
                </w:p>
              </w:tc>
              <w:tc>
                <w:tcPr>
                  <w:tcW w:w="4843" w:type="dxa"/>
                </w:tcPr>
                <w:p w:rsidR="00AE0A49" w:rsidRDefault="00AE0A49" w:rsidP="00AE0A49">
                  <w:r>
                    <w:t xml:space="preserve">Response </w:t>
                  </w:r>
                </w:p>
              </w:tc>
            </w:tr>
            <w:tr w:rsidR="00AE0A49" w:rsidTr="003F4B96">
              <w:tc>
                <w:tcPr>
                  <w:tcW w:w="737" w:type="dxa"/>
                </w:tcPr>
                <w:p w:rsidR="00AE0A49" w:rsidRDefault="00AE0A49" w:rsidP="00AE0A49">
                  <w:r>
                    <w:sym w:font="Wingdings" w:char="F082"/>
                  </w:r>
                  <w:r>
                    <w:t>/</w:t>
                  </w:r>
                  <w:r>
                    <w:sym w:font="Wingdings" w:char="F083"/>
                  </w:r>
                </w:p>
              </w:tc>
              <w:tc>
                <w:tcPr>
                  <w:tcW w:w="3227" w:type="dxa"/>
                </w:tcPr>
                <w:p w:rsidR="00AE0A49" w:rsidRPr="007A1442" w:rsidRDefault="007A1442" w:rsidP="00AE0A49">
                  <w:pPr>
                    <w:rPr>
                      <w:i/>
                    </w:rPr>
                  </w:pPr>
                  <w:r w:rsidRPr="007A1442">
                    <w:rPr>
                      <w:i/>
                    </w:rPr>
                    <w:t xml:space="preserve">Perform </w:t>
                  </w:r>
                  <w:hyperlink w:anchor="_Update_Residual" w:history="1">
                    <w:r w:rsidRPr="00563F63">
                      <w:rPr>
                        <w:rStyle w:val="Hyperlink"/>
                        <w:i/>
                      </w:rPr>
                      <w:t>Update Residual</w:t>
                    </w:r>
                  </w:hyperlink>
                  <w:r w:rsidRPr="007A1442">
                    <w:rPr>
                      <w:i/>
                    </w:rPr>
                    <w:t>/</w:t>
                  </w:r>
                  <w:hyperlink w:anchor="_Update_Cash_1" w:history="1">
                    <w:r w:rsidRPr="00563F63">
                      <w:rPr>
                        <w:rStyle w:val="Hyperlink"/>
                        <w:i/>
                      </w:rPr>
                      <w:t>Update Cash</w:t>
                    </w:r>
                  </w:hyperlink>
                </w:p>
              </w:tc>
              <w:tc>
                <w:tcPr>
                  <w:tcW w:w="4843" w:type="dxa"/>
                </w:tcPr>
                <w:p w:rsidR="00AE0A49" w:rsidRPr="00C665E1" w:rsidRDefault="00563F63" w:rsidP="00AE0A49">
                  <w:r>
                    <w:t>Amount of Item Common &amp; Category Spending are updated</w:t>
                  </w:r>
                </w:p>
              </w:tc>
            </w:tr>
          </w:tbl>
          <w:p w:rsidR="00E776C0" w:rsidRDefault="00E776C0" w:rsidP="00112457">
            <w:pPr>
              <w:ind w:left="596"/>
            </w:pPr>
          </w:p>
          <w:p w:rsidR="00E776C0" w:rsidRDefault="00E776C0" w:rsidP="00112457">
            <w:pPr>
              <w:ind w:left="596"/>
            </w:pPr>
          </w:p>
          <w:p w:rsidR="00112457" w:rsidRPr="00042A55" w:rsidRDefault="00112457" w:rsidP="00112457">
            <w:pPr>
              <w:ind w:left="596"/>
            </w:pPr>
            <w:r>
              <w:lastRenderedPageBreak/>
              <w:t>Add Activity/Update Activity: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37"/>
              <w:gridCol w:w="3227"/>
              <w:gridCol w:w="4843"/>
            </w:tblGrid>
            <w:tr w:rsidR="00112457" w:rsidTr="003F4B9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37" w:type="dxa"/>
                </w:tcPr>
                <w:p w:rsidR="00112457" w:rsidRDefault="00112457" w:rsidP="00112457">
                  <w:r>
                    <w:t>Step</w:t>
                  </w:r>
                </w:p>
              </w:tc>
              <w:tc>
                <w:tcPr>
                  <w:tcW w:w="3227" w:type="dxa"/>
                </w:tcPr>
                <w:p w:rsidR="00112457" w:rsidRDefault="00112457" w:rsidP="00112457">
                  <w:r>
                    <w:t>Action</w:t>
                  </w:r>
                </w:p>
              </w:tc>
              <w:tc>
                <w:tcPr>
                  <w:tcW w:w="4843" w:type="dxa"/>
                </w:tcPr>
                <w:p w:rsidR="00112457" w:rsidRDefault="00112457" w:rsidP="00112457">
                  <w:r>
                    <w:t xml:space="preserve">Response </w:t>
                  </w:r>
                </w:p>
              </w:tc>
            </w:tr>
            <w:tr w:rsidR="00112457" w:rsidTr="003F4B96">
              <w:tc>
                <w:tcPr>
                  <w:tcW w:w="737" w:type="dxa"/>
                </w:tcPr>
                <w:p w:rsidR="00112457" w:rsidRDefault="00112457" w:rsidP="00112457">
                  <w:r>
                    <w:sym w:font="Wingdings" w:char="F082"/>
                  </w:r>
                  <w:r>
                    <w:t>/</w:t>
                  </w:r>
                  <w:r>
                    <w:sym w:font="Wingdings" w:char="F083"/>
                  </w:r>
                </w:p>
              </w:tc>
              <w:tc>
                <w:tcPr>
                  <w:tcW w:w="3227" w:type="dxa"/>
                </w:tcPr>
                <w:p w:rsidR="00112457" w:rsidRPr="007A1442" w:rsidRDefault="00112457" w:rsidP="00112457">
                  <w:pPr>
                    <w:rPr>
                      <w:i/>
                    </w:rPr>
                  </w:pPr>
                  <w:r w:rsidRPr="007A1442">
                    <w:rPr>
                      <w:i/>
                    </w:rPr>
                    <w:t xml:space="preserve">Perform </w:t>
                  </w:r>
                  <w:hyperlink w:anchor="_Add_Activity" w:history="1">
                    <w:r w:rsidRPr="00112457">
                      <w:rPr>
                        <w:rStyle w:val="Hyperlink"/>
                        <w:i/>
                      </w:rPr>
                      <w:t>Add Activity</w:t>
                    </w:r>
                  </w:hyperlink>
                  <w:r w:rsidRPr="007A1442">
                    <w:rPr>
                      <w:i/>
                    </w:rPr>
                    <w:t>/</w:t>
                  </w:r>
                  <w:hyperlink w:anchor="_Update_Activity" w:history="1">
                    <w:r w:rsidR="00176B10" w:rsidRPr="00176B10">
                      <w:rPr>
                        <w:rStyle w:val="Hyperlink"/>
                        <w:i/>
                      </w:rPr>
                      <w:t>Update</w:t>
                    </w:r>
                    <w:r w:rsidR="00176B10" w:rsidRPr="00176B10">
                      <w:rPr>
                        <w:rStyle w:val="Hyperlink"/>
                      </w:rPr>
                      <w:t xml:space="preserve"> </w:t>
                    </w:r>
                    <w:r w:rsidR="00176B10" w:rsidRPr="00176B10">
                      <w:rPr>
                        <w:rStyle w:val="Hyperlink"/>
                        <w:i/>
                      </w:rPr>
                      <w:t>Activity</w:t>
                    </w:r>
                  </w:hyperlink>
                  <w:r w:rsidR="00176B10" w:rsidRPr="00176B10">
                    <w:rPr>
                      <w:i/>
                    </w:rPr>
                    <w:t xml:space="preserve"> </w:t>
                  </w:r>
                  <w:hyperlink w:anchor="_Update_Cash_1" w:history="1"/>
                </w:p>
              </w:tc>
              <w:tc>
                <w:tcPr>
                  <w:tcW w:w="4843" w:type="dxa"/>
                </w:tcPr>
                <w:p w:rsidR="009D5BE6" w:rsidRDefault="009D5BE6" w:rsidP="00112457">
                  <w:r>
                    <w:t xml:space="preserve">Amount of Item &amp; Category of this activity are updated </w:t>
                  </w:r>
                </w:p>
                <w:p w:rsidR="007475CC" w:rsidRPr="00C665E1" w:rsidRDefault="00112457" w:rsidP="00112457">
                  <w:r>
                    <w:t>Amount of Item Common &amp; Category Spending are updated</w:t>
                  </w:r>
                </w:p>
              </w:tc>
            </w:tr>
          </w:tbl>
          <w:p w:rsidR="00647FCC" w:rsidRPr="00B50D5D" w:rsidRDefault="00647FCC" w:rsidP="00647FCC">
            <w:pPr>
              <w:ind w:left="596"/>
            </w:pPr>
          </w:p>
        </w:tc>
      </w:tr>
      <w:tr w:rsidR="00647FCC" w:rsidTr="00647FCC">
        <w:tc>
          <w:tcPr>
            <w:tcW w:w="9629" w:type="dxa"/>
          </w:tcPr>
          <w:p w:rsidR="00647FCC" w:rsidRPr="00FF11C1" w:rsidRDefault="00647FCC" w:rsidP="00647FCC">
            <w:pPr>
              <w:rPr>
                <w:b/>
              </w:rPr>
            </w:pPr>
            <w:r w:rsidRPr="00FF11C1">
              <w:rPr>
                <w:b/>
              </w:rPr>
              <w:lastRenderedPageBreak/>
              <w:t>Alternative Scenario</w:t>
            </w:r>
            <w:r>
              <w:rPr>
                <w:b/>
              </w:rPr>
              <w:t>s</w:t>
            </w:r>
            <w:r w:rsidRPr="00FF11C1">
              <w:rPr>
                <w:b/>
              </w:rPr>
              <w:t>:</w:t>
            </w:r>
          </w:p>
          <w:p w:rsidR="00647FCC" w:rsidRPr="002337C7" w:rsidRDefault="00647FCC" w:rsidP="00647FCC">
            <w:pPr>
              <w:ind w:left="596"/>
            </w:pPr>
            <w:r>
              <w:t>N/A</w:t>
            </w:r>
          </w:p>
        </w:tc>
      </w:tr>
      <w:tr w:rsidR="00647FCC" w:rsidTr="00647FCC">
        <w:tc>
          <w:tcPr>
            <w:tcW w:w="9629" w:type="dxa"/>
          </w:tcPr>
          <w:p w:rsidR="00647FCC" w:rsidRPr="00FF11C1" w:rsidRDefault="00647FCC" w:rsidP="00647FCC">
            <w:pPr>
              <w:rPr>
                <w:b/>
              </w:rPr>
            </w:pPr>
            <w:r w:rsidRPr="00FF11C1">
              <w:rPr>
                <w:b/>
              </w:rPr>
              <w:t>Business Rules:</w:t>
            </w:r>
          </w:p>
          <w:p w:rsidR="00647FCC" w:rsidRPr="00C47856" w:rsidRDefault="00E96CE2" w:rsidP="00C47856">
            <w:pPr>
              <w:pStyle w:val="ListParagraph"/>
              <w:numPr>
                <w:ilvl w:val="0"/>
                <w:numId w:val="14"/>
              </w:numPr>
              <w:spacing w:before="40"/>
            </w:pPr>
            <w:r w:rsidRPr="00C47856">
              <w:t>Statistic data of Category</w:t>
            </w:r>
            <w:r w:rsidR="002A6CB4" w:rsidRPr="00C47856">
              <w:t xml:space="preserve"> (Collection, Spending, </w:t>
            </w:r>
            <w:r w:rsidR="00586EEA" w:rsidRPr="00C47856">
              <w:t>Residual,</w:t>
            </w:r>
            <w:r w:rsidR="00880515" w:rsidRPr="00C47856">
              <w:t xml:space="preserve"> </w:t>
            </w:r>
            <w:r w:rsidR="002A6CB4" w:rsidRPr="00C47856">
              <w:t>Saving, Exchange, Credit)</w:t>
            </w:r>
            <w:r w:rsidRPr="00C47856">
              <w:t>:</w:t>
            </w:r>
          </w:p>
          <w:p w:rsidR="00E96CE2" w:rsidRPr="00C47856" w:rsidRDefault="00E34168" w:rsidP="00647FCC">
            <w:pPr>
              <w:ind w:left="596"/>
              <w:rPr>
                <w:rFonts w:eastAsiaTheme="minorEastAsia"/>
                <w:color w:val="0070C0"/>
              </w:rPr>
            </w:pPr>
            <m:oMathPara>
              <m:oMath>
                <m:r>
                  <w:rPr>
                    <w:rFonts w:ascii="Cambria Math" w:hAnsi="Cambria Math"/>
                    <w:color w:val="0070C0"/>
                  </w:rPr>
                  <m:t>category amount=total of all item amount</m:t>
                </m:r>
              </m:oMath>
            </m:oMathPara>
          </w:p>
          <w:p w:rsidR="00C47856" w:rsidRDefault="00C47856" w:rsidP="001E049D">
            <w:pPr>
              <w:ind w:left="1021"/>
            </w:pPr>
            <w:r>
              <w:t xml:space="preserve">if </w:t>
            </w:r>
            <w:r w:rsidRPr="00C47856">
              <w:t>Spending</w:t>
            </w:r>
            <w:r>
              <w:t xml:space="preserve"> amount &gt; </w:t>
            </w:r>
            <w:r w:rsidRPr="00C47856">
              <w:t>Collection</w:t>
            </w:r>
            <w:r>
              <w:t xml:space="preserve"> amount: show red warning </w:t>
            </w:r>
          </w:p>
          <w:p w:rsidR="00E96CE2" w:rsidRPr="00C47856" w:rsidRDefault="00E96CE2" w:rsidP="00C47856">
            <w:pPr>
              <w:pStyle w:val="ListParagraph"/>
              <w:numPr>
                <w:ilvl w:val="0"/>
                <w:numId w:val="14"/>
              </w:numPr>
              <w:spacing w:before="40"/>
            </w:pPr>
            <w:r w:rsidRPr="00C47856">
              <w:t>Statistic data of Item:</w:t>
            </w:r>
          </w:p>
          <w:p w:rsidR="00E34168" w:rsidRDefault="00B712CE" w:rsidP="00B712CE">
            <w:pPr>
              <w:pStyle w:val="ListParagraph"/>
              <w:numPr>
                <w:ilvl w:val="0"/>
                <w:numId w:val="4"/>
              </w:numPr>
              <w:spacing w:before="40"/>
              <w:ind w:left="1021"/>
            </w:pPr>
            <w:r>
              <w:t>C</w:t>
            </w:r>
            <w:r w:rsidRPr="00B712CE">
              <w:t xml:space="preserve">ategory </w:t>
            </w:r>
            <w:r w:rsidR="00B82D97">
              <w:t>Collection</w:t>
            </w:r>
            <w:r w:rsidR="00BF5EFF">
              <w:t xml:space="preserve"> (</w:t>
            </w:r>
            <w:r w:rsidR="00535922">
              <w:t xml:space="preserve">activity </w:t>
            </w:r>
            <w:r w:rsidR="00BF5EFF">
              <w:t>type</w:t>
            </w:r>
            <w:r w:rsidR="00535922">
              <w:t>s:</w:t>
            </w:r>
            <w:r w:rsidR="00BF5EFF">
              <w:t xml:space="preserve"> collection)</w:t>
            </w:r>
            <w:r w:rsidR="00535922">
              <w:t>:</w:t>
            </w:r>
          </w:p>
          <w:p w:rsidR="00A61A58" w:rsidRPr="0069544A" w:rsidRDefault="00A60582" w:rsidP="00A60582">
            <w:pPr>
              <w:ind w:left="596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color w:val="0070C0"/>
                  </w:rPr>
                  <m:t>item amount=total of collection amount</m:t>
                </m:r>
              </m:oMath>
            </m:oMathPara>
          </w:p>
          <w:p w:rsidR="0069544A" w:rsidRPr="0069544A" w:rsidRDefault="00B665B7" w:rsidP="00A60582">
            <w:pPr>
              <w:ind w:left="596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70C0"/>
                  </w:rPr>
                  <m:t>Old item amount=Residual amount of the last month</m:t>
                </m:r>
              </m:oMath>
            </m:oMathPara>
          </w:p>
          <w:p w:rsidR="00535922" w:rsidRDefault="00535922" w:rsidP="00B712CE">
            <w:pPr>
              <w:pStyle w:val="ListParagraph"/>
              <w:numPr>
                <w:ilvl w:val="0"/>
                <w:numId w:val="4"/>
              </w:numPr>
              <w:spacing w:before="40"/>
              <w:ind w:left="1021"/>
            </w:pPr>
            <w:r>
              <w:t>Category Spending (activity types: spending):</w:t>
            </w:r>
          </w:p>
          <w:p w:rsidR="00C5741F" w:rsidRDefault="00C5741F" w:rsidP="00C5741F">
            <w:pPr>
              <w:ind w:left="596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color w:val="0070C0"/>
                  </w:rPr>
                  <m:t>item amount=total of spending amount+total of borrow amount</m:t>
                </m:r>
              </m:oMath>
            </m:oMathPara>
          </w:p>
          <w:p w:rsidR="00C5741F" w:rsidRPr="00C5741F" w:rsidRDefault="00C5741F" w:rsidP="00C5741F">
            <w:pPr>
              <w:ind w:left="596"/>
            </w:pPr>
            <m:oMathPara>
              <m:oMath>
                <m:r>
                  <w:rPr>
                    <w:rFonts w:ascii="Cambria Math" w:hAnsi="Cambria Math"/>
                    <w:color w:val="0070C0"/>
                  </w:rPr>
                  <m:t>Common item amount=Collection amount-total of all other spending amount+total of withdrawal amount-total of deposit amount+total of receive amount-total of send amount-total of return amount-Residual amount</m:t>
                </m:r>
              </m:oMath>
            </m:oMathPara>
          </w:p>
          <w:p w:rsidR="00B82D97" w:rsidRDefault="00B82D97" w:rsidP="00B712CE">
            <w:pPr>
              <w:pStyle w:val="ListParagraph"/>
              <w:numPr>
                <w:ilvl w:val="0"/>
                <w:numId w:val="4"/>
              </w:numPr>
              <w:spacing w:before="40"/>
              <w:ind w:left="1021"/>
            </w:pPr>
            <w:r>
              <w:t>Category Saving</w:t>
            </w:r>
            <w:r w:rsidR="00F35F58">
              <w:t xml:space="preserve"> (</w:t>
            </w:r>
            <w:r w:rsidR="00535922">
              <w:t xml:space="preserve">activity </w:t>
            </w:r>
            <w:r w:rsidR="00F35F58">
              <w:t>types: deposite, withdrawal)</w:t>
            </w:r>
            <w:r>
              <w:t>:</w:t>
            </w:r>
          </w:p>
          <w:p w:rsidR="00185E6C" w:rsidRPr="00EE2E24" w:rsidRDefault="00DA2ACD" w:rsidP="00185E6C">
            <w:pPr>
              <w:ind w:left="596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color w:val="0070C0"/>
                  </w:rPr>
                  <m:t>item amount= old+total of deposit amount-total of withdrawal amount</m:t>
                </m:r>
              </m:oMath>
            </m:oMathPara>
          </w:p>
          <w:p w:rsidR="00EE2E24" w:rsidRDefault="00F60AB0" w:rsidP="00185E6C">
            <w:pPr>
              <w:ind w:left="596"/>
            </w:pPr>
            <m:oMathPara>
              <m:oMath>
                <m:r>
                  <w:rPr>
                    <w:rFonts w:ascii="Cambria Math" w:hAnsi="Cambria Math"/>
                    <w:color w:val="0070C0"/>
                  </w:rPr>
                  <m:t xml:space="preserve">old=Saving amount of the last month </m:t>
                </m:r>
              </m:oMath>
            </m:oMathPara>
          </w:p>
          <w:p w:rsidR="00B82D97" w:rsidRDefault="00F35F58" w:rsidP="00B712CE">
            <w:pPr>
              <w:pStyle w:val="ListParagraph"/>
              <w:numPr>
                <w:ilvl w:val="0"/>
                <w:numId w:val="4"/>
              </w:numPr>
              <w:spacing w:before="40"/>
              <w:ind w:left="1021"/>
            </w:pPr>
            <w:r>
              <w:t>Category Exchange (</w:t>
            </w:r>
            <w:r w:rsidR="00535922">
              <w:t xml:space="preserve">activity </w:t>
            </w:r>
            <w:r>
              <w:t>types: send, receive):</w:t>
            </w:r>
          </w:p>
          <w:p w:rsidR="00185E6C" w:rsidRPr="006F16F3" w:rsidRDefault="00104BD7" w:rsidP="00185E6C">
            <w:pPr>
              <w:ind w:left="596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color w:val="0070C0"/>
                  </w:rPr>
                  <m:t>item amount= old+total of send amount-total of receive amount</m:t>
                </m:r>
              </m:oMath>
            </m:oMathPara>
          </w:p>
          <w:p w:rsidR="006F16F3" w:rsidRPr="00C47856" w:rsidRDefault="00F60AB0" w:rsidP="00185E6C">
            <w:pPr>
              <w:ind w:left="596"/>
              <w:rPr>
                <w:rFonts w:eastAsiaTheme="minorEastAsia"/>
                <w:color w:val="0070C0"/>
              </w:rPr>
            </w:pPr>
            <m:oMathPara>
              <m:oMath>
                <m:r>
                  <w:rPr>
                    <w:rFonts w:ascii="Cambria Math" w:hAnsi="Cambria Math"/>
                    <w:color w:val="0070C0"/>
                  </w:rPr>
                  <m:t>old=Exchange amount of the last month</m:t>
                </m:r>
              </m:oMath>
            </m:oMathPara>
          </w:p>
          <w:p w:rsidR="00C47856" w:rsidRDefault="00C47856" w:rsidP="001E049D">
            <w:pPr>
              <w:ind w:left="1021"/>
            </w:pPr>
            <w:r>
              <w:t>if item amount &lt; 0: show red warning</w:t>
            </w:r>
          </w:p>
          <w:p w:rsidR="00B82D97" w:rsidRDefault="00F35F58" w:rsidP="00B712CE">
            <w:pPr>
              <w:pStyle w:val="ListParagraph"/>
              <w:numPr>
                <w:ilvl w:val="0"/>
                <w:numId w:val="4"/>
              </w:numPr>
              <w:spacing w:before="40"/>
              <w:ind w:left="1021"/>
            </w:pPr>
            <w:r>
              <w:t>Category Credit (</w:t>
            </w:r>
            <w:r w:rsidR="00535922">
              <w:t xml:space="preserve">activity </w:t>
            </w:r>
            <w:r>
              <w:t>types:</w:t>
            </w:r>
            <w:r w:rsidR="006233C8">
              <w:t xml:space="preserve"> </w:t>
            </w:r>
            <w:r w:rsidR="001B01C4">
              <w:t xml:space="preserve">borrow, </w:t>
            </w:r>
            <w:r w:rsidR="005D0EC6">
              <w:t>return</w:t>
            </w:r>
            <w:r>
              <w:t>):</w:t>
            </w:r>
          </w:p>
          <w:p w:rsidR="00104BD7" w:rsidRDefault="00104BD7" w:rsidP="00104BD7">
            <w:pPr>
              <w:pStyle w:val="ListParagraph"/>
              <w:spacing w:before="40"/>
              <w:ind w:left="596"/>
            </w:pPr>
            <m:oMathPara>
              <m:oMath>
                <m:r>
                  <w:rPr>
                    <w:rFonts w:ascii="Cambria Math" w:hAnsi="Cambria Math"/>
                    <w:color w:val="0070C0"/>
                  </w:rPr>
                  <m:t>item amount= old+total of borrow amount-total of return amount</m:t>
                </m:r>
              </m:oMath>
            </m:oMathPara>
          </w:p>
          <w:p w:rsidR="00C13F4D" w:rsidRPr="00D56C85" w:rsidRDefault="00F60AB0" w:rsidP="00C13F4D">
            <w:pPr>
              <w:pStyle w:val="ListParagraph"/>
              <w:spacing w:before="40"/>
              <w:ind w:left="596"/>
              <w:rPr>
                <w:rFonts w:eastAsiaTheme="minorEastAsia"/>
                <w:color w:val="0070C0"/>
              </w:rPr>
            </w:pPr>
            <m:oMathPara>
              <m:oMath>
                <m:r>
                  <w:rPr>
                    <w:rFonts w:ascii="Cambria Math" w:hAnsi="Cambria Math"/>
                    <w:color w:val="0070C0"/>
                  </w:rPr>
                  <m:t>old=Credit amount of the last month</m:t>
                </m:r>
              </m:oMath>
            </m:oMathPara>
          </w:p>
          <w:p w:rsidR="00D56C85" w:rsidRDefault="00D56C85" w:rsidP="001E049D">
            <w:pPr>
              <w:pStyle w:val="ListParagraph"/>
              <w:spacing w:before="40"/>
              <w:ind w:left="1021"/>
            </w:pPr>
            <w:r>
              <w:t>if statement amount &gt; 0</w:t>
            </w:r>
            <w:r w:rsidR="00E64A3A">
              <w:t xml:space="preserve"> &amp; item amount &gt; 0</w:t>
            </w:r>
            <w:r>
              <w:t>: show red warning</w:t>
            </w:r>
          </w:p>
          <w:p w:rsidR="00295038" w:rsidRDefault="00295038" w:rsidP="001E049D">
            <w:pPr>
              <w:pStyle w:val="ListParagraph"/>
              <w:spacing w:before="40"/>
              <w:ind w:left="1021"/>
            </w:pPr>
            <w:r>
              <w:t>if</w:t>
            </w:r>
            <w:r w:rsidR="00E64A3A">
              <w:t xml:space="preserve"> statement amount = 0 &amp;</w:t>
            </w:r>
            <w:r>
              <w:t xml:space="preserve"> item amount &gt; 0: show </w:t>
            </w:r>
            <w:r w:rsidR="00E64A3A" w:rsidRPr="00E64A3A">
              <w:t>yellow</w:t>
            </w:r>
            <w:r w:rsidR="00E64A3A">
              <w:t xml:space="preserve"> </w:t>
            </w:r>
            <w:r>
              <w:t>warning</w:t>
            </w:r>
          </w:p>
          <w:p w:rsidR="00C13F4D" w:rsidRPr="003363A4" w:rsidRDefault="00E151DB" w:rsidP="003363A4">
            <w:pPr>
              <w:pStyle w:val="ListParagraph"/>
              <w:numPr>
                <w:ilvl w:val="0"/>
                <w:numId w:val="4"/>
              </w:numPr>
              <w:spacing w:before="40"/>
              <w:ind w:left="1021"/>
            </w:pPr>
            <w:r>
              <w:t>Activities</w:t>
            </w:r>
            <w:r w:rsidR="004E065F">
              <w:t xml:space="preserve"> </w:t>
            </w:r>
            <w:r>
              <w:t xml:space="preserve">range in calculation: </w:t>
            </w:r>
            <w:r w:rsidR="003363A4" w:rsidRPr="003363A4">
              <w:t>A</w:t>
            </w:r>
            <w:r w:rsidRPr="003363A4">
              <w:t>ll activities from s</w:t>
            </w:r>
            <w:r w:rsidR="003363A4" w:rsidRPr="003363A4">
              <w:t>tart date to end date of this month</w:t>
            </w:r>
            <w:r w:rsidR="002A4C31">
              <w:t>,</w:t>
            </w:r>
          </w:p>
          <w:p w:rsidR="00C13F4D" w:rsidRPr="00CB5DC8" w:rsidRDefault="003363A4" w:rsidP="00CB5DC8">
            <w:pPr>
              <w:pStyle w:val="ListParagraph"/>
              <w:spacing w:before="40"/>
              <w:ind w:left="1021"/>
            </w:pPr>
            <w:r w:rsidRPr="003363A4">
              <w:t>end date of this month</w:t>
            </w:r>
            <w:r w:rsidR="00E761AE">
              <w:t xml:space="preserve"> is</w:t>
            </w:r>
            <w:r>
              <w:t xml:space="preserve"> the date before start date of next month</w:t>
            </w:r>
          </w:p>
        </w:tc>
      </w:tr>
    </w:tbl>
    <w:p w:rsidR="00647FCC" w:rsidRPr="00647FCC" w:rsidRDefault="00647FCC" w:rsidP="00647FCC"/>
    <w:p w:rsidR="002A6533" w:rsidRDefault="002E418E" w:rsidP="00C33D7F">
      <w:pPr>
        <w:pStyle w:val="Heading1"/>
      </w:pPr>
      <w:bookmarkStart w:id="8" w:name="_Toc384816512"/>
      <w:r>
        <w:lastRenderedPageBreak/>
        <w:t>System</w:t>
      </w:r>
      <w:r w:rsidR="002A6533" w:rsidRPr="0053002E">
        <w:t xml:space="preserve"> Requirements</w:t>
      </w:r>
      <w:bookmarkEnd w:id="8"/>
    </w:p>
    <w:p w:rsidR="00DC70B9" w:rsidRDefault="002E418E" w:rsidP="00A07BCB">
      <w:pPr>
        <w:pStyle w:val="Heading2"/>
      </w:pPr>
      <w:r w:rsidRPr="001760A4">
        <w:t>Hardware</w:t>
      </w:r>
    </w:p>
    <w:p w:rsidR="002E418E" w:rsidRDefault="002E418E" w:rsidP="00A07BCB">
      <w:pPr>
        <w:pStyle w:val="Heading2"/>
      </w:pPr>
      <w:r w:rsidRPr="001760A4">
        <w:t>Software</w:t>
      </w:r>
    </w:p>
    <w:p w:rsidR="002E418E" w:rsidRPr="00DC70B9" w:rsidRDefault="00291199" w:rsidP="00A07BCB">
      <w:pPr>
        <w:pStyle w:val="Heading2"/>
      </w:pPr>
      <w:r>
        <w:t>Network</w:t>
      </w:r>
    </w:p>
    <w:p w:rsidR="00F00BC1" w:rsidRDefault="002A6533" w:rsidP="00C33D7F">
      <w:pPr>
        <w:pStyle w:val="Heading1"/>
      </w:pPr>
      <w:r>
        <w:rPr>
          <w:noProof/>
        </w:rPr>
        <w:t>Non-Functional Requirements</w:t>
      </w:r>
      <w:r w:rsidR="00F00BC1">
        <w:t xml:space="preserve"> </w:t>
      </w:r>
    </w:p>
    <w:p w:rsidR="00B37F64" w:rsidRDefault="00B37F64" w:rsidP="00B37F64">
      <w:pPr>
        <w:pStyle w:val="Heading2"/>
      </w:pPr>
      <w:r w:rsidRPr="00B37F64">
        <w:t>Reliability</w:t>
      </w:r>
    </w:p>
    <w:p w:rsidR="00B37F64" w:rsidRDefault="00B37F64" w:rsidP="00B37F64">
      <w:pPr>
        <w:pStyle w:val="Heading2"/>
      </w:pPr>
      <w:r>
        <w:t xml:space="preserve">Performance </w:t>
      </w:r>
    </w:p>
    <w:p w:rsidR="00B37F64" w:rsidRPr="00B37F64" w:rsidRDefault="00B37F64" w:rsidP="00B37F64">
      <w:pPr>
        <w:pStyle w:val="Heading2"/>
      </w:pPr>
      <w:r>
        <w:t xml:space="preserve">Seculity </w:t>
      </w:r>
    </w:p>
    <w:p w:rsidR="0084550D" w:rsidRDefault="00875BBD" w:rsidP="00C33D7F">
      <w:pPr>
        <w:pStyle w:val="Heading1"/>
        <w:rPr>
          <w:noProof/>
        </w:rPr>
      </w:pPr>
      <w:r>
        <w:rPr>
          <w:noProof/>
        </w:rPr>
        <w:t>Development</w:t>
      </w:r>
      <w:r w:rsidR="0084550D">
        <w:rPr>
          <w:noProof/>
        </w:rPr>
        <w:t xml:space="preserve"> Constraints</w:t>
      </w:r>
    </w:p>
    <w:p w:rsidR="00A7356F" w:rsidRDefault="00A7356F" w:rsidP="00A07BCB">
      <w:pPr>
        <w:pStyle w:val="Heading2"/>
      </w:pPr>
      <w:r>
        <w:t xml:space="preserve">Process </w:t>
      </w:r>
    </w:p>
    <w:p w:rsidR="00DC70B9" w:rsidRDefault="00875BBD" w:rsidP="00A07BCB">
      <w:pPr>
        <w:pStyle w:val="Heading2"/>
      </w:pPr>
      <w:r>
        <w:t xml:space="preserve">GUI Design </w:t>
      </w:r>
    </w:p>
    <w:p w:rsidR="00875BBD" w:rsidRPr="00DC70B9" w:rsidRDefault="00875BBD" w:rsidP="00A07BCB">
      <w:pPr>
        <w:pStyle w:val="Heading2"/>
      </w:pPr>
      <w:r>
        <w:rPr>
          <w:noProof/>
        </w:rPr>
        <w:t>Architecture Design</w:t>
      </w:r>
      <w:r>
        <w:t xml:space="preserve"> </w:t>
      </w:r>
    </w:p>
    <w:p w:rsidR="00DC70B9" w:rsidRDefault="00355D19" w:rsidP="00A07BCB">
      <w:pPr>
        <w:pStyle w:val="Heading2"/>
        <w:rPr>
          <w:noProof/>
        </w:rPr>
      </w:pPr>
      <w:r>
        <w:rPr>
          <w:noProof/>
        </w:rPr>
        <w:t>Coding C</w:t>
      </w:r>
      <w:r w:rsidR="00DC70B9">
        <w:rPr>
          <w:noProof/>
        </w:rPr>
        <w:t>onvention</w:t>
      </w:r>
    </w:p>
    <w:p w:rsidR="007C110B" w:rsidRPr="00A7356F" w:rsidRDefault="007C110B" w:rsidP="00A07BCB">
      <w:pPr>
        <w:pStyle w:val="Heading2"/>
      </w:pPr>
      <w:r>
        <w:t xml:space="preserve">Environment </w:t>
      </w:r>
    </w:p>
    <w:p w:rsidR="00A7356F" w:rsidRDefault="00A7356F" w:rsidP="00A07BCB">
      <w:pPr>
        <w:pStyle w:val="Heading2"/>
      </w:pPr>
      <w:r>
        <w:t xml:space="preserve">Testing </w:t>
      </w:r>
      <w:r w:rsidR="00B54D34">
        <w:rPr>
          <w:noProof/>
        </w:rPr>
        <w:t>Constraints</w:t>
      </w:r>
    </w:p>
    <w:sectPr w:rsidR="00A7356F" w:rsidSect="00A07BCB">
      <w:pgSz w:w="11907" w:h="16840" w:code="9"/>
      <w:pgMar w:top="1134" w:right="1134" w:bottom="1134" w:left="1134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0115" w:rsidRDefault="00F70115">
      <w:pPr>
        <w:spacing w:after="0" w:line="240" w:lineRule="auto"/>
      </w:pPr>
      <w:r>
        <w:separator/>
      </w:r>
    </w:p>
  </w:endnote>
  <w:endnote w:type="continuationSeparator" w:id="0">
    <w:p w:rsidR="00F70115" w:rsidRDefault="00F701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0115" w:rsidRDefault="00F70115">
      <w:pPr>
        <w:spacing w:after="0" w:line="240" w:lineRule="auto"/>
      </w:pPr>
      <w:r>
        <w:separator/>
      </w:r>
    </w:p>
  </w:footnote>
  <w:footnote w:type="continuationSeparator" w:id="0">
    <w:p w:rsidR="00F70115" w:rsidRDefault="00F701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E6464"/>
    <w:multiLevelType w:val="hybridMultilevel"/>
    <w:tmpl w:val="194236D6"/>
    <w:lvl w:ilvl="0" w:tplc="F2B6C336">
      <w:numFmt w:val="bullet"/>
      <w:lvlText w:val="-"/>
      <w:lvlJc w:val="left"/>
      <w:pPr>
        <w:ind w:left="1854" w:hanging="360"/>
      </w:pPr>
      <w:rPr>
        <w:rFonts w:ascii="Candara" w:eastAsiaTheme="minorEastAsia" w:hAnsi="Candar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>
    <w:nsid w:val="08681CB1"/>
    <w:multiLevelType w:val="hybridMultilevel"/>
    <w:tmpl w:val="E2FECFDC"/>
    <w:lvl w:ilvl="0" w:tplc="F2B6C336">
      <w:numFmt w:val="bullet"/>
      <w:lvlText w:val="-"/>
      <w:lvlJc w:val="left"/>
      <w:pPr>
        <w:ind w:left="1854" w:hanging="360"/>
      </w:pPr>
      <w:rPr>
        <w:rFonts w:ascii="Candara" w:eastAsiaTheme="minorEastAsia" w:hAnsi="Candara" w:cstheme="minorBidi" w:hint="default"/>
      </w:rPr>
    </w:lvl>
    <w:lvl w:ilvl="1" w:tplc="04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>
    <w:nsid w:val="0C263304"/>
    <w:multiLevelType w:val="hybridMultilevel"/>
    <w:tmpl w:val="D610B2F4"/>
    <w:lvl w:ilvl="0" w:tplc="F2B6C336">
      <w:numFmt w:val="bullet"/>
      <w:lvlText w:val="-"/>
      <w:lvlJc w:val="left"/>
      <w:pPr>
        <w:ind w:left="1440" w:hanging="360"/>
      </w:pPr>
      <w:rPr>
        <w:rFonts w:ascii="Candara" w:eastAsiaTheme="minorEastAsia" w:hAnsi="Candara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F153F25"/>
    <w:multiLevelType w:val="hybridMultilevel"/>
    <w:tmpl w:val="64FC9256"/>
    <w:lvl w:ilvl="0" w:tplc="91806FBE">
      <w:start w:val="1"/>
      <w:numFmt w:val="decimal"/>
      <w:lvlText w:val="%1."/>
      <w:lvlJc w:val="left"/>
      <w:pPr>
        <w:ind w:left="9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76" w:hanging="360"/>
      </w:pPr>
    </w:lvl>
    <w:lvl w:ilvl="2" w:tplc="0409001B" w:tentative="1">
      <w:start w:val="1"/>
      <w:numFmt w:val="lowerRoman"/>
      <w:lvlText w:val="%3."/>
      <w:lvlJc w:val="right"/>
      <w:pPr>
        <w:ind w:left="2396" w:hanging="180"/>
      </w:pPr>
    </w:lvl>
    <w:lvl w:ilvl="3" w:tplc="0409000F" w:tentative="1">
      <w:start w:val="1"/>
      <w:numFmt w:val="decimal"/>
      <w:lvlText w:val="%4."/>
      <w:lvlJc w:val="left"/>
      <w:pPr>
        <w:ind w:left="3116" w:hanging="360"/>
      </w:pPr>
    </w:lvl>
    <w:lvl w:ilvl="4" w:tplc="04090019" w:tentative="1">
      <w:start w:val="1"/>
      <w:numFmt w:val="lowerLetter"/>
      <w:lvlText w:val="%5."/>
      <w:lvlJc w:val="left"/>
      <w:pPr>
        <w:ind w:left="3836" w:hanging="360"/>
      </w:pPr>
    </w:lvl>
    <w:lvl w:ilvl="5" w:tplc="0409001B" w:tentative="1">
      <w:start w:val="1"/>
      <w:numFmt w:val="lowerRoman"/>
      <w:lvlText w:val="%6."/>
      <w:lvlJc w:val="right"/>
      <w:pPr>
        <w:ind w:left="4556" w:hanging="180"/>
      </w:pPr>
    </w:lvl>
    <w:lvl w:ilvl="6" w:tplc="0409000F" w:tentative="1">
      <w:start w:val="1"/>
      <w:numFmt w:val="decimal"/>
      <w:lvlText w:val="%7."/>
      <w:lvlJc w:val="left"/>
      <w:pPr>
        <w:ind w:left="5276" w:hanging="360"/>
      </w:pPr>
    </w:lvl>
    <w:lvl w:ilvl="7" w:tplc="04090019" w:tentative="1">
      <w:start w:val="1"/>
      <w:numFmt w:val="lowerLetter"/>
      <w:lvlText w:val="%8."/>
      <w:lvlJc w:val="left"/>
      <w:pPr>
        <w:ind w:left="5996" w:hanging="360"/>
      </w:pPr>
    </w:lvl>
    <w:lvl w:ilvl="8" w:tplc="0409001B" w:tentative="1">
      <w:start w:val="1"/>
      <w:numFmt w:val="lowerRoman"/>
      <w:lvlText w:val="%9."/>
      <w:lvlJc w:val="right"/>
      <w:pPr>
        <w:ind w:left="6716" w:hanging="180"/>
      </w:pPr>
    </w:lvl>
  </w:abstractNum>
  <w:abstractNum w:abstractNumId="4">
    <w:nsid w:val="1431496C"/>
    <w:multiLevelType w:val="hybridMultilevel"/>
    <w:tmpl w:val="3DC4EADE"/>
    <w:lvl w:ilvl="0" w:tplc="F2B6C336">
      <w:numFmt w:val="bullet"/>
      <w:lvlText w:val="-"/>
      <w:lvlJc w:val="left"/>
      <w:pPr>
        <w:ind w:left="1440" w:hanging="360"/>
      </w:pPr>
      <w:rPr>
        <w:rFonts w:ascii="Candara" w:eastAsiaTheme="minorEastAsia" w:hAnsi="Candara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45E7E64"/>
    <w:multiLevelType w:val="hybridMultilevel"/>
    <w:tmpl w:val="0C964684"/>
    <w:lvl w:ilvl="0" w:tplc="F2B6C336">
      <w:numFmt w:val="bullet"/>
      <w:lvlText w:val="-"/>
      <w:lvlJc w:val="left"/>
      <w:pPr>
        <w:ind w:left="720" w:hanging="360"/>
      </w:pPr>
      <w:rPr>
        <w:rFonts w:ascii="Candara" w:eastAsiaTheme="minorEastAsia" w:hAnsi="Candar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5B39A7"/>
    <w:multiLevelType w:val="hybridMultilevel"/>
    <w:tmpl w:val="DF54269C"/>
    <w:lvl w:ilvl="0" w:tplc="F2B6C336">
      <w:numFmt w:val="bullet"/>
      <w:lvlText w:val="-"/>
      <w:lvlJc w:val="left"/>
      <w:pPr>
        <w:ind w:left="1854" w:hanging="360"/>
      </w:pPr>
      <w:rPr>
        <w:rFonts w:ascii="Candara" w:eastAsiaTheme="minorEastAsia" w:hAnsi="Candar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>
    <w:nsid w:val="1DE80BDF"/>
    <w:multiLevelType w:val="hybridMultilevel"/>
    <w:tmpl w:val="1EEE0320"/>
    <w:lvl w:ilvl="0" w:tplc="F2B6C336">
      <w:numFmt w:val="bullet"/>
      <w:lvlText w:val="-"/>
      <w:lvlJc w:val="left"/>
      <w:pPr>
        <w:ind w:left="720" w:hanging="360"/>
      </w:pPr>
      <w:rPr>
        <w:rFonts w:ascii="Candara" w:eastAsiaTheme="minorEastAsia" w:hAnsi="Candar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2B6C336">
      <w:numFmt w:val="bullet"/>
      <w:lvlText w:val="-"/>
      <w:lvlJc w:val="left"/>
      <w:pPr>
        <w:ind w:left="2160" w:hanging="360"/>
      </w:pPr>
      <w:rPr>
        <w:rFonts w:ascii="Candara" w:eastAsiaTheme="minorEastAsia" w:hAnsi="Candara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D73E67"/>
    <w:multiLevelType w:val="hybridMultilevel"/>
    <w:tmpl w:val="71AEC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30C274C"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0410A5"/>
    <w:multiLevelType w:val="hybridMultilevel"/>
    <w:tmpl w:val="80C45C16"/>
    <w:lvl w:ilvl="0" w:tplc="F2B6C336">
      <w:numFmt w:val="bullet"/>
      <w:lvlText w:val="-"/>
      <w:lvlJc w:val="left"/>
      <w:pPr>
        <w:ind w:left="1440" w:hanging="360"/>
      </w:pPr>
      <w:rPr>
        <w:rFonts w:ascii="Candara" w:eastAsiaTheme="minorEastAsia" w:hAnsi="Candara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4D873D1"/>
    <w:multiLevelType w:val="hybridMultilevel"/>
    <w:tmpl w:val="BA001792"/>
    <w:lvl w:ilvl="0" w:tplc="F2B6C336">
      <w:numFmt w:val="bullet"/>
      <w:lvlText w:val="-"/>
      <w:lvlJc w:val="left"/>
      <w:pPr>
        <w:ind w:left="1854" w:hanging="360"/>
      </w:pPr>
      <w:rPr>
        <w:rFonts w:ascii="Candara" w:eastAsiaTheme="minorEastAsia" w:hAnsi="Candara" w:cstheme="minorBidi" w:hint="default"/>
      </w:rPr>
    </w:lvl>
    <w:lvl w:ilvl="1" w:tplc="04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>
    <w:nsid w:val="353A2C89"/>
    <w:multiLevelType w:val="hybridMultilevel"/>
    <w:tmpl w:val="A3603912"/>
    <w:lvl w:ilvl="0" w:tplc="F2B6C336">
      <w:numFmt w:val="bullet"/>
      <w:lvlText w:val="-"/>
      <w:lvlJc w:val="left"/>
      <w:pPr>
        <w:ind w:left="720" w:hanging="360"/>
      </w:pPr>
      <w:rPr>
        <w:rFonts w:ascii="Candara" w:eastAsiaTheme="minorEastAsia" w:hAnsi="Candar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2B6C336">
      <w:numFmt w:val="bullet"/>
      <w:lvlText w:val="-"/>
      <w:lvlJc w:val="left"/>
      <w:pPr>
        <w:ind w:left="2160" w:hanging="360"/>
      </w:pPr>
      <w:rPr>
        <w:rFonts w:ascii="Candara" w:eastAsiaTheme="minorEastAsia" w:hAnsi="Candara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1153FA3"/>
    <w:multiLevelType w:val="hybridMultilevel"/>
    <w:tmpl w:val="0422EB30"/>
    <w:lvl w:ilvl="0" w:tplc="F2B6C336">
      <w:numFmt w:val="bullet"/>
      <w:lvlText w:val="-"/>
      <w:lvlJc w:val="left"/>
      <w:pPr>
        <w:ind w:left="1854" w:hanging="360"/>
      </w:pPr>
      <w:rPr>
        <w:rFonts w:ascii="Candara" w:eastAsiaTheme="minorEastAsia" w:hAnsi="Candar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>
    <w:nsid w:val="6FE16996"/>
    <w:multiLevelType w:val="multilevel"/>
    <w:tmpl w:val="E9FAD0E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3"/>
  </w:num>
  <w:num w:numId="2">
    <w:abstractNumId w:val="8"/>
  </w:num>
  <w:num w:numId="3">
    <w:abstractNumId w:val="4"/>
  </w:num>
  <w:num w:numId="4">
    <w:abstractNumId w:val="2"/>
  </w:num>
  <w:num w:numId="5">
    <w:abstractNumId w:val="7"/>
  </w:num>
  <w:num w:numId="6">
    <w:abstractNumId w:val="11"/>
  </w:num>
  <w:num w:numId="7">
    <w:abstractNumId w:val="0"/>
  </w:num>
  <w:num w:numId="8">
    <w:abstractNumId w:val="12"/>
  </w:num>
  <w:num w:numId="9">
    <w:abstractNumId w:val="1"/>
  </w:num>
  <w:num w:numId="10">
    <w:abstractNumId w:val="10"/>
  </w:num>
  <w:num w:numId="11">
    <w:abstractNumId w:val="9"/>
  </w:num>
  <w:num w:numId="12">
    <w:abstractNumId w:val="5"/>
  </w:num>
  <w:num w:numId="13">
    <w:abstractNumId w:val="6"/>
  </w:num>
  <w:num w:numId="14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71F"/>
    <w:rsid w:val="000017BC"/>
    <w:rsid w:val="00003FB6"/>
    <w:rsid w:val="00004AC9"/>
    <w:rsid w:val="00005A49"/>
    <w:rsid w:val="00006A6F"/>
    <w:rsid w:val="00007B64"/>
    <w:rsid w:val="0001018E"/>
    <w:rsid w:val="00011E55"/>
    <w:rsid w:val="00013085"/>
    <w:rsid w:val="000143C4"/>
    <w:rsid w:val="00026585"/>
    <w:rsid w:val="00030641"/>
    <w:rsid w:val="00032D33"/>
    <w:rsid w:val="00033964"/>
    <w:rsid w:val="000353AF"/>
    <w:rsid w:val="0003794D"/>
    <w:rsid w:val="00040373"/>
    <w:rsid w:val="000405AF"/>
    <w:rsid w:val="0004062F"/>
    <w:rsid w:val="00042A55"/>
    <w:rsid w:val="00044428"/>
    <w:rsid w:val="000445D6"/>
    <w:rsid w:val="00045D2E"/>
    <w:rsid w:val="00046C04"/>
    <w:rsid w:val="00047454"/>
    <w:rsid w:val="00050A98"/>
    <w:rsid w:val="0005222E"/>
    <w:rsid w:val="00052526"/>
    <w:rsid w:val="000538C7"/>
    <w:rsid w:val="000540DE"/>
    <w:rsid w:val="00055684"/>
    <w:rsid w:val="000569B1"/>
    <w:rsid w:val="00056B28"/>
    <w:rsid w:val="000570D4"/>
    <w:rsid w:val="000600C2"/>
    <w:rsid w:val="00063645"/>
    <w:rsid w:val="0006543C"/>
    <w:rsid w:val="000666C5"/>
    <w:rsid w:val="00070935"/>
    <w:rsid w:val="00070E2B"/>
    <w:rsid w:val="00070F54"/>
    <w:rsid w:val="000719D5"/>
    <w:rsid w:val="000736C1"/>
    <w:rsid w:val="00075126"/>
    <w:rsid w:val="00075C93"/>
    <w:rsid w:val="00081B10"/>
    <w:rsid w:val="000850EC"/>
    <w:rsid w:val="000900C8"/>
    <w:rsid w:val="00094091"/>
    <w:rsid w:val="00094403"/>
    <w:rsid w:val="00094829"/>
    <w:rsid w:val="00094A37"/>
    <w:rsid w:val="0009505A"/>
    <w:rsid w:val="00095963"/>
    <w:rsid w:val="00095A1D"/>
    <w:rsid w:val="00095D30"/>
    <w:rsid w:val="000A01D1"/>
    <w:rsid w:val="000A0F9B"/>
    <w:rsid w:val="000A112B"/>
    <w:rsid w:val="000A131B"/>
    <w:rsid w:val="000A28BE"/>
    <w:rsid w:val="000A4ACE"/>
    <w:rsid w:val="000A6E32"/>
    <w:rsid w:val="000A6E67"/>
    <w:rsid w:val="000B1EF6"/>
    <w:rsid w:val="000B239D"/>
    <w:rsid w:val="000B392C"/>
    <w:rsid w:val="000B57B1"/>
    <w:rsid w:val="000B5DD9"/>
    <w:rsid w:val="000B6533"/>
    <w:rsid w:val="000B6BEF"/>
    <w:rsid w:val="000C0E93"/>
    <w:rsid w:val="000C31CE"/>
    <w:rsid w:val="000C4EB4"/>
    <w:rsid w:val="000C6461"/>
    <w:rsid w:val="000D00A1"/>
    <w:rsid w:val="000D0B63"/>
    <w:rsid w:val="000D116E"/>
    <w:rsid w:val="000D1F64"/>
    <w:rsid w:val="000D4EBE"/>
    <w:rsid w:val="000D530C"/>
    <w:rsid w:val="000D5330"/>
    <w:rsid w:val="000D7460"/>
    <w:rsid w:val="000E1FD5"/>
    <w:rsid w:val="000E38D2"/>
    <w:rsid w:val="000E6D9F"/>
    <w:rsid w:val="000E6E43"/>
    <w:rsid w:val="000E7070"/>
    <w:rsid w:val="000E7F2C"/>
    <w:rsid w:val="000F05C2"/>
    <w:rsid w:val="000F3291"/>
    <w:rsid w:val="000F6290"/>
    <w:rsid w:val="00102D8E"/>
    <w:rsid w:val="00104BD7"/>
    <w:rsid w:val="001064AC"/>
    <w:rsid w:val="00112457"/>
    <w:rsid w:val="00113064"/>
    <w:rsid w:val="00113183"/>
    <w:rsid w:val="00113427"/>
    <w:rsid w:val="001144F5"/>
    <w:rsid w:val="00114B55"/>
    <w:rsid w:val="00115B0D"/>
    <w:rsid w:val="001172C9"/>
    <w:rsid w:val="0012242E"/>
    <w:rsid w:val="00123E1E"/>
    <w:rsid w:val="00127D7D"/>
    <w:rsid w:val="0013486C"/>
    <w:rsid w:val="0013591F"/>
    <w:rsid w:val="001431EF"/>
    <w:rsid w:val="00143994"/>
    <w:rsid w:val="001462EC"/>
    <w:rsid w:val="00146F16"/>
    <w:rsid w:val="0015035C"/>
    <w:rsid w:val="00151C37"/>
    <w:rsid w:val="00153441"/>
    <w:rsid w:val="00153510"/>
    <w:rsid w:val="00153BDF"/>
    <w:rsid w:val="00154406"/>
    <w:rsid w:val="0015524C"/>
    <w:rsid w:val="0015698B"/>
    <w:rsid w:val="00157A1C"/>
    <w:rsid w:val="00163D9D"/>
    <w:rsid w:val="00166F0B"/>
    <w:rsid w:val="00167295"/>
    <w:rsid w:val="00167812"/>
    <w:rsid w:val="00167CED"/>
    <w:rsid w:val="001700DF"/>
    <w:rsid w:val="0017069A"/>
    <w:rsid w:val="00174739"/>
    <w:rsid w:val="00174740"/>
    <w:rsid w:val="00176B10"/>
    <w:rsid w:val="001809AE"/>
    <w:rsid w:val="00181319"/>
    <w:rsid w:val="001859B8"/>
    <w:rsid w:val="00185B8A"/>
    <w:rsid w:val="00185E6C"/>
    <w:rsid w:val="001901EB"/>
    <w:rsid w:val="00190638"/>
    <w:rsid w:val="00197280"/>
    <w:rsid w:val="001A262C"/>
    <w:rsid w:val="001A27C0"/>
    <w:rsid w:val="001A3228"/>
    <w:rsid w:val="001A405B"/>
    <w:rsid w:val="001A451F"/>
    <w:rsid w:val="001A5ADC"/>
    <w:rsid w:val="001B01C4"/>
    <w:rsid w:val="001B0DC0"/>
    <w:rsid w:val="001B1DF3"/>
    <w:rsid w:val="001B40CB"/>
    <w:rsid w:val="001B5327"/>
    <w:rsid w:val="001B5804"/>
    <w:rsid w:val="001B5F0F"/>
    <w:rsid w:val="001B6769"/>
    <w:rsid w:val="001B67C8"/>
    <w:rsid w:val="001B6EA4"/>
    <w:rsid w:val="001C13A6"/>
    <w:rsid w:val="001C2891"/>
    <w:rsid w:val="001C4671"/>
    <w:rsid w:val="001C4C1E"/>
    <w:rsid w:val="001C5BC0"/>
    <w:rsid w:val="001C6002"/>
    <w:rsid w:val="001C6808"/>
    <w:rsid w:val="001C6DAB"/>
    <w:rsid w:val="001C7C67"/>
    <w:rsid w:val="001D1EF5"/>
    <w:rsid w:val="001D41B7"/>
    <w:rsid w:val="001D5F22"/>
    <w:rsid w:val="001E012F"/>
    <w:rsid w:val="001E049D"/>
    <w:rsid w:val="001E0C93"/>
    <w:rsid w:val="001E25EE"/>
    <w:rsid w:val="001E446D"/>
    <w:rsid w:val="001E49AE"/>
    <w:rsid w:val="001E4D46"/>
    <w:rsid w:val="001E5567"/>
    <w:rsid w:val="001E5716"/>
    <w:rsid w:val="001F224A"/>
    <w:rsid w:val="001F2D5E"/>
    <w:rsid w:val="001F35C8"/>
    <w:rsid w:val="001F60BC"/>
    <w:rsid w:val="001F7419"/>
    <w:rsid w:val="00203AD9"/>
    <w:rsid w:val="00203C5A"/>
    <w:rsid w:val="002042FB"/>
    <w:rsid w:val="0020466D"/>
    <w:rsid w:val="002052C6"/>
    <w:rsid w:val="00205B88"/>
    <w:rsid w:val="00206626"/>
    <w:rsid w:val="00211839"/>
    <w:rsid w:val="00213381"/>
    <w:rsid w:val="00214072"/>
    <w:rsid w:val="00216BF8"/>
    <w:rsid w:val="00217D20"/>
    <w:rsid w:val="002251F6"/>
    <w:rsid w:val="00225E94"/>
    <w:rsid w:val="002269C5"/>
    <w:rsid w:val="00230CB2"/>
    <w:rsid w:val="002337C7"/>
    <w:rsid w:val="00236ACC"/>
    <w:rsid w:val="002406C7"/>
    <w:rsid w:val="00242076"/>
    <w:rsid w:val="00242F43"/>
    <w:rsid w:val="00242FFD"/>
    <w:rsid w:val="0024414E"/>
    <w:rsid w:val="0024640E"/>
    <w:rsid w:val="00246830"/>
    <w:rsid w:val="0025191D"/>
    <w:rsid w:val="002519E2"/>
    <w:rsid w:val="002524E6"/>
    <w:rsid w:val="00255101"/>
    <w:rsid w:val="002557DC"/>
    <w:rsid w:val="00255982"/>
    <w:rsid w:val="00256D9E"/>
    <w:rsid w:val="00256F8B"/>
    <w:rsid w:val="00260188"/>
    <w:rsid w:val="00260DCC"/>
    <w:rsid w:val="00261AC8"/>
    <w:rsid w:val="00263464"/>
    <w:rsid w:val="0026353F"/>
    <w:rsid w:val="0026365C"/>
    <w:rsid w:val="0026391F"/>
    <w:rsid w:val="00267425"/>
    <w:rsid w:val="00272A68"/>
    <w:rsid w:val="00275E13"/>
    <w:rsid w:val="00276CB1"/>
    <w:rsid w:val="002771D4"/>
    <w:rsid w:val="002849A6"/>
    <w:rsid w:val="00285D18"/>
    <w:rsid w:val="00286162"/>
    <w:rsid w:val="002870F2"/>
    <w:rsid w:val="00290CA3"/>
    <w:rsid w:val="00291199"/>
    <w:rsid w:val="00291710"/>
    <w:rsid w:val="00295038"/>
    <w:rsid w:val="002A26CD"/>
    <w:rsid w:val="002A3715"/>
    <w:rsid w:val="002A3F01"/>
    <w:rsid w:val="002A4C31"/>
    <w:rsid w:val="002A52FF"/>
    <w:rsid w:val="002A6533"/>
    <w:rsid w:val="002A6CB4"/>
    <w:rsid w:val="002A6E80"/>
    <w:rsid w:val="002B015F"/>
    <w:rsid w:val="002B0E5B"/>
    <w:rsid w:val="002B38FA"/>
    <w:rsid w:val="002B3B67"/>
    <w:rsid w:val="002B48AE"/>
    <w:rsid w:val="002B5F2F"/>
    <w:rsid w:val="002B7AA6"/>
    <w:rsid w:val="002C1B16"/>
    <w:rsid w:val="002C1C58"/>
    <w:rsid w:val="002C2116"/>
    <w:rsid w:val="002C317C"/>
    <w:rsid w:val="002C589B"/>
    <w:rsid w:val="002C6DE3"/>
    <w:rsid w:val="002D08EC"/>
    <w:rsid w:val="002D1571"/>
    <w:rsid w:val="002D1912"/>
    <w:rsid w:val="002D2398"/>
    <w:rsid w:val="002D382F"/>
    <w:rsid w:val="002D41CA"/>
    <w:rsid w:val="002D4BF9"/>
    <w:rsid w:val="002D6222"/>
    <w:rsid w:val="002D7CDD"/>
    <w:rsid w:val="002E1FA6"/>
    <w:rsid w:val="002E418E"/>
    <w:rsid w:val="002E56B7"/>
    <w:rsid w:val="002E7341"/>
    <w:rsid w:val="002E7873"/>
    <w:rsid w:val="002F15DA"/>
    <w:rsid w:val="002F4B08"/>
    <w:rsid w:val="002F5A62"/>
    <w:rsid w:val="002F67B2"/>
    <w:rsid w:val="002F690B"/>
    <w:rsid w:val="002F7EBB"/>
    <w:rsid w:val="00300D7B"/>
    <w:rsid w:val="003014B1"/>
    <w:rsid w:val="003033A5"/>
    <w:rsid w:val="00306337"/>
    <w:rsid w:val="00306515"/>
    <w:rsid w:val="003066D9"/>
    <w:rsid w:val="00310163"/>
    <w:rsid w:val="003115F6"/>
    <w:rsid w:val="00313E7D"/>
    <w:rsid w:val="00314AAF"/>
    <w:rsid w:val="003168D2"/>
    <w:rsid w:val="003213E3"/>
    <w:rsid w:val="00321EA0"/>
    <w:rsid w:val="003236A0"/>
    <w:rsid w:val="00326298"/>
    <w:rsid w:val="00327DF9"/>
    <w:rsid w:val="00331FBE"/>
    <w:rsid w:val="00333C7F"/>
    <w:rsid w:val="003363A4"/>
    <w:rsid w:val="00340CD8"/>
    <w:rsid w:val="00342A96"/>
    <w:rsid w:val="003431D1"/>
    <w:rsid w:val="00343635"/>
    <w:rsid w:val="003438CD"/>
    <w:rsid w:val="00345BC0"/>
    <w:rsid w:val="00345D92"/>
    <w:rsid w:val="0035124F"/>
    <w:rsid w:val="00352A58"/>
    <w:rsid w:val="003545F8"/>
    <w:rsid w:val="00355D19"/>
    <w:rsid w:val="003563E8"/>
    <w:rsid w:val="00356784"/>
    <w:rsid w:val="00356CCD"/>
    <w:rsid w:val="00357099"/>
    <w:rsid w:val="0035753A"/>
    <w:rsid w:val="00360EEB"/>
    <w:rsid w:val="00361BF3"/>
    <w:rsid w:val="00361CF7"/>
    <w:rsid w:val="00361F7E"/>
    <w:rsid w:val="003630D9"/>
    <w:rsid w:val="00363534"/>
    <w:rsid w:val="00363C17"/>
    <w:rsid w:val="00364A99"/>
    <w:rsid w:val="00365777"/>
    <w:rsid w:val="00365DFA"/>
    <w:rsid w:val="00365E56"/>
    <w:rsid w:val="00366040"/>
    <w:rsid w:val="003660FC"/>
    <w:rsid w:val="00366394"/>
    <w:rsid w:val="00367383"/>
    <w:rsid w:val="00370476"/>
    <w:rsid w:val="003704FD"/>
    <w:rsid w:val="0037111B"/>
    <w:rsid w:val="00373454"/>
    <w:rsid w:val="003737A2"/>
    <w:rsid w:val="00377337"/>
    <w:rsid w:val="00377BEA"/>
    <w:rsid w:val="00377FDA"/>
    <w:rsid w:val="00382C2F"/>
    <w:rsid w:val="00382DCC"/>
    <w:rsid w:val="00382F73"/>
    <w:rsid w:val="00386524"/>
    <w:rsid w:val="00386646"/>
    <w:rsid w:val="003875D8"/>
    <w:rsid w:val="00390268"/>
    <w:rsid w:val="00390E49"/>
    <w:rsid w:val="00391716"/>
    <w:rsid w:val="003921E0"/>
    <w:rsid w:val="00393ABD"/>
    <w:rsid w:val="0039688A"/>
    <w:rsid w:val="003A2702"/>
    <w:rsid w:val="003A4D56"/>
    <w:rsid w:val="003A5DD1"/>
    <w:rsid w:val="003A6096"/>
    <w:rsid w:val="003A6447"/>
    <w:rsid w:val="003A66D3"/>
    <w:rsid w:val="003A711D"/>
    <w:rsid w:val="003B1033"/>
    <w:rsid w:val="003B35E6"/>
    <w:rsid w:val="003B439B"/>
    <w:rsid w:val="003B5D1A"/>
    <w:rsid w:val="003B6064"/>
    <w:rsid w:val="003B768D"/>
    <w:rsid w:val="003C0632"/>
    <w:rsid w:val="003C08D1"/>
    <w:rsid w:val="003C36D3"/>
    <w:rsid w:val="003C3892"/>
    <w:rsid w:val="003C5158"/>
    <w:rsid w:val="003D210C"/>
    <w:rsid w:val="003D37E4"/>
    <w:rsid w:val="003D6CAA"/>
    <w:rsid w:val="003E0342"/>
    <w:rsid w:val="003E11D8"/>
    <w:rsid w:val="003E1F60"/>
    <w:rsid w:val="003E5BB2"/>
    <w:rsid w:val="003E6268"/>
    <w:rsid w:val="003E6D70"/>
    <w:rsid w:val="003F3392"/>
    <w:rsid w:val="003F4717"/>
    <w:rsid w:val="003F4B96"/>
    <w:rsid w:val="003F4DB1"/>
    <w:rsid w:val="003F530F"/>
    <w:rsid w:val="003F5A8B"/>
    <w:rsid w:val="003F626A"/>
    <w:rsid w:val="004072ED"/>
    <w:rsid w:val="004079A3"/>
    <w:rsid w:val="004111C3"/>
    <w:rsid w:val="004137C2"/>
    <w:rsid w:val="004140CC"/>
    <w:rsid w:val="00414713"/>
    <w:rsid w:val="00414DCF"/>
    <w:rsid w:val="00415834"/>
    <w:rsid w:val="00416989"/>
    <w:rsid w:val="00416BF0"/>
    <w:rsid w:val="004171F1"/>
    <w:rsid w:val="0041733F"/>
    <w:rsid w:val="00421CF1"/>
    <w:rsid w:val="00422511"/>
    <w:rsid w:val="00422C76"/>
    <w:rsid w:val="00423ADD"/>
    <w:rsid w:val="00424D32"/>
    <w:rsid w:val="00424E30"/>
    <w:rsid w:val="004256C8"/>
    <w:rsid w:val="004324F8"/>
    <w:rsid w:val="00432FAF"/>
    <w:rsid w:val="00433C46"/>
    <w:rsid w:val="00433C84"/>
    <w:rsid w:val="00434C87"/>
    <w:rsid w:val="00435092"/>
    <w:rsid w:val="004362B1"/>
    <w:rsid w:val="00436584"/>
    <w:rsid w:val="00436E1E"/>
    <w:rsid w:val="00441D77"/>
    <w:rsid w:val="00444E1D"/>
    <w:rsid w:val="004450A6"/>
    <w:rsid w:val="004459B3"/>
    <w:rsid w:val="00447EE6"/>
    <w:rsid w:val="00451C4D"/>
    <w:rsid w:val="00453607"/>
    <w:rsid w:val="00455350"/>
    <w:rsid w:val="00457ED0"/>
    <w:rsid w:val="00467038"/>
    <w:rsid w:val="00472E94"/>
    <w:rsid w:val="00473110"/>
    <w:rsid w:val="00473410"/>
    <w:rsid w:val="00474452"/>
    <w:rsid w:val="00477319"/>
    <w:rsid w:val="00480484"/>
    <w:rsid w:val="0048211A"/>
    <w:rsid w:val="004855D4"/>
    <w:rsid w:val="00485FDA"/>
    <w:rsid w:val="0048679F"/>
    <w:rsid w:val="00487165"/>
    <w:rsid w:val="00490C81"/>
    <w:rsid w:val="004A144E"/>
    <w:rsid w:val="004A2E44"/>
    <w:rsid w:val="004A495C"/>
    <w:rsid w:val="004A5085"/>
    <w:rsid w:val="004B2AF5"/>
    <w:rsid w:val="004B2F55"/>
    <w:rsid w:val="004B3FE5"/>
    <w:rsid w:val="004B457A"/>
    <w:rsid w:val="004B5016"/>
    <w:rsid w:val="004B7863"/>
    <w:rsid w:val="004C0ACC"/>
    <w:rsid w:val="004C12B1"/>
    <w:rsid w:val="004C15DB"/>
    <w:rsid w:val="004C1D84"/>
    <w:rsid w:val="004C2F2B"/>
    <w:rsid w:val="004C30EB"/>
    <w:rsid w:val="004C332B"/>
    <w:rsid w:val="004C39D0"/>
    <w:rsid w:val="004C5E4A"/>
    <w:rsid w:val="004C5E83"/>
    <w:rsid w:val="004C7026"/>
    <w:rsid w:val="004D2068"/>
    <w:rsid w:val="004D3B97"/>
    <w:rsid w:val="004D42C4"/>
    <w:rsid w:val="004D4D97"/>
    <w:rsid w:val="004D6124"/>
    <w:rsid w:val="004D7AE3"/>
    <w:rsid w:val="004E065F"/>
    <w:rsid w:val="004E2047"/>
    <w:rsid w:val="004E5321"/>
    <w:rsid w:val="004E53F6"/>
    <w:rsid w:val="004E556D"/>
    <w:rsid w:val="004E582A"/>
    <w:rsid w:val="004E5BCA"/>
    <w:rsid w:val="004E70A3"/>
    <w:rsid w:val="004F13B2"/>
    <w:rsid w:val="004F2803"/>
    <w:rsid w:val="004F7720"/>
    <w:rsid w:val="0050016E"/>
    <w:rsid w:val="005001BB"/>
    <w:rsid w:val="005001EF"/>
    <w:rsid w:val="00501765"/>
    <w:rsid w:val="00505238"/>
    <w:rsid w:val="005057E1"/>
    <w:rsid w:val="00505801"/>
    <w:rsid w:val="00512892"/>
    <w:rsid w:val="00513126"/>
    <w:rsid w:val="00514FD1"/>
    <w:rsid w:val="005162C1"/>
    <w:rsid w:val="0052204D"/>
    <w:rsid w:val="00523115"/>
    <w:rsid w:val="005251DD"/>
    <w:rsid w:val="00525618"/>
    <w:rsid w:val="0052796C"/>
    <w:rsid w:val="0053112D"/>
    <w:rsid w:val="0053316F"/>
    <w:rsid w:val="00535922"/>
    <w:rsid w:val="005365EA"/>
    <w:rsid w:val="00537064"/>
    <w:rsid w:val="00537795"/>
    <w:rsid w:val="00540541"/>
    <w:rsid w:val="00540C7F"/>
    <w:rsid w:val="00543CA9"/>
    <w:rsid w:val="00544B29"/>
    <w:rsid w:val="00546B91"/>
    <w:rsid w:val="00547B50"/>
    <w:rsid w:val="005507DF"/>
    <w:rsid w:val="005516B7"/>
    <w:rsid w:val="0055199F"/>
    <w:rsid w:val="00553041"/>
    <w:rsid w:val="00553635"/>
    <w:rsid w:val="00553F55"/>
    <w:rsid w:val="0055499A"/>
    <w:rsid w:val="00554E0D"/>
    <w:rsid w:val="00561F5D"/>
    <w:rsid w:val="00563F63"/>
    <w:rsid w:val="00564854"/>
    <w:rsid w:val="00565CB7"/>
    <w:rsid w:val="00565F27"/>
    <w:rsid w:val="00573944"/>
    <w:rsid w:val="005740F0"/>
    <w:rsid w:val="00575CA6"/>
    <w:rsid w:val="00580DC9"/>
    <w:rsid w:val="00581170"/>
    <w:rsid w:val="0058133C"/>
    <w:rsid w:val="0058450C"/>
    <w:rsid w:val="00585114"/>
    <w:rsid w:val="00585F4A"/>
    <w:rsid w:val="0058626F"/>
    <w:rsid w:val="005864B0"/>
    <w:rsid w:val="00586EEA"/>
    <w:rsid w:val="005874DF"/>
    <w:rsid w:val="00590D70"/>
    <w:rsid w:val="00591636"/>
    <w:rsid w:val="005941D5"/>
    <w:rsid w:val="0059504A"/>
    <w:rsid w:val="00595F71"/>
    <w:rsid w:val="00596367"/>
    <w:rsid w:val="0059654D"/>
    <w:rsid w:val="00597AC4"/>
    <w:rsid w:val="005A3F95"/>
    <w:rsid w:val="005B033E"/>
    <w:rsid w:val="005B4462"/>
    <w:rsid w:val="005B4D09"/>
    <w:rsid w:val="005B5E0A"/>
    <w:rsid w:val="005B73CC"/>
    <w:rsid w:val="005C15C3"/>
    <w:rsid w:val="005C17BA"/>
    <w:rsid w:val="005C1BD6"/>
    <w:rsid w:val="005C1F1B"/>
    <w:rsid w:val="005C26BF"/>
    <w:rsid w:val="005C280D"/>
    <w:rsid w:val="005C2C36"/>
    <w:rsid w:val="005C3D77"/>
    <w:rsid w:val="005D0EC6"/>
    <w:rsid w:val="005D1B15"/>
    <w:rsid w:val="005D2ECF"/>
    <w:rsid w:val="005D36B8"/>
    <w:rsid w:val="005D4D1F"/>
    <w:rsid w:val="005D4FB3"/>
    <w:rsid w:val="005D5844"/>
    <w:rsid w:val="005D63B3"/>
    <w:rsid w:val="005D752A"/>
    <w:rsid w:val="005E1D56"/>
    <w:rsid w:val="005E1E07"/>
    <w:rsid w:val="005E1E73"/>
    <w:rsid w:val="005E233A"/>
    <w:rsid w:val="005E31A0"/>
    <w:rsid w:val="005E57A0"/>
    <w:rsid w:val="005F213F"/>
    <w:rsid w:val="005F26FC"/>
    <w:rsid w:val="005F732A"/>
    <w:rsid w:val="005F7E48"/>
    <w:rsid w:val="00601351"/>
    <w:rsid w:val="006014BE"/>
    <w:rsid w:val="00602CBC"/>
    <w:rsid w:val="006032D5"/>
    <w:rsid w:val="00603382"/>
    <w:rsid w:val="00604B32"/>
    <w:rsid w:val="00607AFD"/>
    <w:rsid w:val="00607DD4"/>
    <w:rsid w:val="00612F92"/>
    <w:rsid w:val="00613651"/>
    <w:rsid w:val="00614261"/>
    <w:rsid w:val="00614AF1"/>
    <w:rsid w:val="006154C1"/>
    <w:rsid w:val="00615BDB"/>
    <w:rsid w:val="0061708E"/>
    <w:rsid w:val="00617259"/>
    <w:rsid w:val="00620460"/>
    <w:rsid w:val="00621260"/>
    <w:rsid w:val="0062243D"/>
    <w:rsid w:val="00622643"/>
    <w:rsid w:val="00622CED"/>
    <w:rsid w:val="006233C8"/>
    <w:rsid w:val="0062400C"/>
    <w:rsid w:val="006273B7"/>
    <w:rsid w:val="00632F81"/>
    <w:rsid w:val="00633614"/>
    <w:rsid w:val="00633C3F"/>
    <w:rsid w:val="00634C75"/>
    <w:rsid w:val="00635004"/>
    <w:rsid w:val="006356B6"/>
    <w:rsid w:val="006369D2"/>
    <w:rsid w:val="006405F4"/>
    <w:rsid w:val="00641103"/>
    <w:rsid w:val="006427F3"/>
    <w:rsid w:val="006446A5"/>
    <w:rsid w:val="00644C49"/>
    <w:rsid w:val="00644DA8"/>
    <w:rsid w:val="006454D3"/>
    <w:rsid w:val="0064671F"/>
    <w:rsid w:val="0064683F"/>
    <w:rsid w:val="00647FCC"/>
    <w:rsid w:val="00650A4A"/>
    <w:rsid w:val="00652845"/>
    <w:rsid w:val="006534FD"/>
    <w:rsid w:val="00653EDE"/>
    <w:rsid w:val="00656CEC"/>
    <w:rsid w:val="006608A2"/>
    <w:rsid w:val="00661B2A"/>
    <w:rsid w:val="00662279"/>
    <w:rsid w:val="00662939"/>
    <w:rsid w:val="00662DA9"/>
    <w:rsid w:val="0066341D"/>
    <w:rsid w:val="0066606F"/>
    <w:rsid w:val="0066683E"/>
    <w:rsid w:val="00667B97"/>
    <w:rsid w:val="00671EB3"/>
    <w:rsid w:val="00673856"/>
    <w:rsid w:val="00673C74"/>
    <w:rsid w:val="006741EA"/>
    <w:rsid w:val="0067639B"/>
    <w:rsid w:val="00676C00"/>
    <w:rsid w:val="006770A0"/>
    <w:rsid w:val="00677308"/>
    <w:rsid w:val="00682249"/>
    <w:rsid w:val="00682F8C"/>
    <w:rsid w:val="00684DA9"/>
    <w:rsid w:val="00685F08"/>
    <w:rsid w:val="006867C9"/>
    <w:rsid w:val="00690C4E"/>
    <w:rsid w:val="00691CB2"/>
    <w:rsid w:val="00691D4A"/>
    <w:rsid w:val="006924BD"/>
    <w:rsid w:val="00692E05"/>
    <w:rsid w:val="00692F23"/>
    <w:rsid w:val="0069544A"/>
    <w:rsid w:val="006A1001"/>
    <w:rsid w:val="006A38E1"/>
    <w:rsid w:val="006A3CB8"/>
    <w:rsid w:val="006A4CBD"/>
    <w:rsid w:val="006A6AFD"/>
    <w:rsid w:val="006B0346"/>
    <w:rsid w:val="006B20C9"/>
    <w:rsid w:val="006B272D"/>
    <w:rsid w:val="006B2C4C"/>
    <w:rsid w:val="006B46EC"/>
    <w:rsid w:val="006B5C34"/>
    <w:rsid w:val="006C1095"/>
    <w:rsid w:val="006C18E9"/>
    <w:rsid w:val="006C27C3"/>
    <w:rsid w:val="006C3321"/>
    <w:rsid w:val="006C3675"/>
    <w:rsid w:val="006C4915"/>
    <w:rsid w:val="006C57CE"/>
    <w:rsid w:val="006C7D32"/>
    <w:rsid w:val="006C7F57"/>
    <w:rsid w:val="006D1ABA"/>
    <w:rsid w:val="006D272B"/>
    <w:rsid w:val="006D28FB"/>
    <w:rsid w:val="006D2B39"/>
    <w:rsid w:val="006D2DF4"/>
    <w:rsid w:val="006D3356"/>
    <w:rsid w:val="006D442C"/>
    <w:rsid w:val="006D463C"/>
    <w:rsid w:val="006D503E"/>
    <w:rsid w:val="006D59E5"/>
    <w:rsid w:val="006D73BE"/>
    <w:rsid w:val="006D7409"/>
    <w:rsid w:val="006E43C2"/>
    <w:rsid w:val="006E48CD"/>
    <w:rsid w:val="006E533B"/>
    <w:rsid w:val="006E5512"/>
    <w:rsid w:val="006E5C75"/>
    <w:rsid w:val="006E5EAA"/>
    <w:rsid w:val="006E694F"/>
    <w:rsid w:val="006E6CE8"/>
    <w:rsid w:val="006E74F6"/>
    <w:rsid w:val="006F1050"/>
    <w:rsid w:val="006F10A3"/>
    <w:rsid w:val="006F16F3"/>
    <w:rsid w:val="006F1C34"/>
    <w:rsid w:val="006F2866"/>
    <w:rsid w:val="006F5F53"/>
    <w:rsid w:val="007013C2"/>
    <w:rsid w:val="00702BE3"/>
    <w:rsid w:val="0070336B"/>
    <w:rsid w:val="00704B4C"/>
    <w:rsid w:val="00707CEE"/>
    <w:rsid w:val="0071045C"/>
    <w:rsid w:val="0071189E"/>
    <w:rsid w:val="007119D3"/>
    <w:rsid w:val="007149DC"/>
    <w:rsid w:val="00717022"/>
    <w:rsid w:val="00717D17"/>
    <w:rsid w:val="00717DB8"/>
    <w:rsid w:val="00731D4B"/>
    <w:rsid w:val="0073282F"/>
    <w:rsid w:val="0073287E"/>
    <w:rsid w:val="00735973"/>
    <w:rsid w:val="00740066"/>
    <w:rsid w:val="00741D13"/>
    <w:rsid w:val="0074210C"/>
    <w:rsid w:val="007432BB"/>
    <w:rsid w:val="0074477E"/>
    <w:rsid w:val="007449AB"/>
    <w:rsid w:val="007455FE"/>
    <w:rsid w:val="0074746A"/>
    <w:rsid w:val="007475CC"/>
    <w:rsid w:val="0075030C"/>
    <w:rsid w:val="00751744"/>
    <w:rsid w:val="00751A2C"/>
    <w:rsid w:val="007544F5"/>
    <w:rsid w:val="0075459A"/>
    <w:rsid w:val="0075514F"/>
    <w:rsid w:val="00756CA2"/>
    <w:rsid w:val="00761608"/>
    <w:rsid w:val="0076169A"/>
    <w:rsid w:val="0076216B"/>
    <w:rsid w:val="00763C84"/>
    <w:rsid w:val="00764B7D"/>
    <w:rsid w:val="00764DBF"/>
    <w:rsid w:val="007678BB"/>
    <w:rsid w:val="00771F16"/>
    <w:rsid w:val="00771FDF"/>
    <w:rsid w:val="007727E3"/>
    <w:rsid w:val="00772880"/>
    <w:rsid w:val="00774472"/>
    <w:rsid w:val="00774CAE"/>
    <w:rsid w:val="00776F7D"/>
    <w:rsid w:val="00780703"/>
    <w:rsid w:val="0078294C"/>
    <w:rsid w:val="007835F9"/>
    <w:rsid w:val="00784007"/>
    <w:rsid w:val="007874AA"/>
    <w:rsid w:val="00792DCB"/>
    <w:rsid w:val="00793FCB"/>
    <w:rsid w:val="007A1442"/>
    <w:rsid w:val="007A385B"/>
    <w:rsid w:val="007A5FD9"/>
    <w:rsid w:val="007A6B8B"/>
    <w:rsid w:val="007B0A8B"/>
    <w:rsid w:val="007B4C95"/>
    <w:rsid w:val="007B5B25"/>
    <w:rsid w:val="007B6BA0"/>
    <w:rsid w:val="007B7C57"/>
    <w:rsid w:val="007C0A79"/>
    <w:rsid w:val="007C110B"/>
    <w:rsid w:val="007C575C"/>
    <w:rsid w:val="007C5C86"/>
    <w:rsid w:val="007C5F59"/>
    <w:rsid w:val="007D4CF1"/>
    <w:rsid w:val="007D51A6"/>
    <w:rsid w:val="007D68A9"/>
    <w:rsid w:val="007D742B"/>
    <w:rsid w:val="007E0A04"/>
    <w:rsid w:val="007E0D49"/>
    <w:rsid w:val="007E3FA5"/>
    <w:rsid w:val="007E4C5B"/>
    <w:rsid w:val="007E4D36"/>
    <w:rsid w:val="007E50D7"/>
    <w:rsid w:val="007E5A39"/>
    <w:rsid w:val="007E5F7B"/>
    <w:rsid w:val="007F079B"/>
    <w:rsid w:val="007F109B"/>
    <w:rsid w:val="007F1859"/>
    <w:rsid w:val="007F1B43"/>
    <w:rsid w:val="007F232E"/>
    <w:rsid w:val="007F245C"/>
    <w:rsid w:val="007F44B4"/>
    <w:rsid w:val="007F596E"/>
    <w:rsid w:val="007F601A"/>
    <w:rsid w:val="007F6A60"/>
    <w:rsid w:val="00804FA2"/>
    <w:rsid w:val="00810029"/>
    <w:rsid w:val="0081026F"/>
    <w:rsid w:val="0081219C"/>
    <w:rsid w:val="0081371D"/>
    <w:rsid w:val="00813FF7"/>
    <w:rsid w:val="00814E62"/>
    <w:rsid w:val="008155CC"/>
    <w:rsid w:val="00815CBB"/>
    <w:rsid w:val="008161AE"/>
    <w:rsid w:val="00816277"/>
    <w:rsid w:val="008166CC"/>
    <w:rsid w:val="008167F1"/>
    <w:rsid w:val="008203CD"/>
    <w:rsid w:val="0082221A"/>
    <w:rsid w:val="0082402F"/>
    <w:rsid w:val="008246F0"/>
    <w:rsid w:val="00826B9B"/>
    <w:rsid w:val="008304BC"/>
    <w:rsid w:val="00832067"/>
    <w:rsid w:val="008335CA"/>
    <w:rsid w:val="0083587C"/>
    <w:rsid w:val="00837885"/>
    <w:rsid w:val="00842383"/>
    <w:rsid w:val="0084550D"/>
    <w:rsid w:val="0084568D"/>
    <w:rsid w:val="008459E3"/>
    <w:rsid w:val="008465F6"/>
    <w:rsid w:val="008470B6"/>
    <w:rsid w:val="008517D8"/>
    <w:rsid w:val="00852C24"/>
    <w:rsid w:val="008533DC"/>
    <w:rsid w:val="008558C9"/>
    <w:rsid w:val="0085698C"/>
    <w:rsid w:val="00856F8D"/>
    <w:rsid w:val="00864669"/>
    <w:rsid w:val="00864D8C"/>
    <w:rsid w:val="008666F3"/>
    <w:rsid w:val="008674E0"/>
    <w:rsid w:val="00872094"/>
    <w:rsid w:val="00872794"/>
    <w:rsid w:val="00872866"/>
    <w:rsid w:val="00872D24"/>
    <w:rsid w:val="00874F24"/>
    <w:rsid w:val="008756DD"/>
    <w:rsid w:val="00875BBD"/>
    <w:rsid w:val="00877377"/>
    <w:rsid w:val="00880515"/>
    <w:rsid w:val="0088208A"/>
    <w:rsid w:val="00882852"/>
    <w:rsid w:val="008829F9"/>
    <w:rsid w:val="00883C1F"/>
    <w:rsid w:val="00883F9F"/>
    <w:rsid w:val="00891BEA"/>
    <w:rsid w:val="0089389B"/>
    <w:rsid w:val="00897E23"/>
    <w:rsid w:val="008A3260"/>
    <w:rsid w:val="008A3F94"/>
    <w:rsid w:val="008A5391"/>
    <w:rsid w:val="008A62F9"/>
    <w:rsid w:val="008B0DEA"/>
    <w:rsid w:val="008B124E"/>
    <w:rsid w:val="008B182F"/>
    <w:rsid w:val="008B25E0"/>
    <w:rsid w:val="008B43B3"/>
    <w:rsid w:val="008B4510"/>
    <w:rsid w:val="008B6008"/>
    <w:rsid w:val="008B6BF8"/>
    <w:rsid w:val="008B7444"/>
    <w:rsid w:val="008C0956"/>
    <w:rsid w:val="008C4640"/>
    <w:rsid w:val="008C523B"/>
    <w:rsid w:val="008C544E"/>
    <w:rsid w:val="008C6700"/>
    <w:rsid w:val="008C78FE"/>
    <w:rsid w:val="008C7D96"/>
    <w:rsid w:val="008D2B81"/>
    <w:rsid w:val="008D4ECC"/>
    <w:rsid w:val="008D52C6"/>
    <w:rsid w:val="008D59E9"/>
    <w:rsid w:val="008E24F8"/>
    <w:rsid w:val="008E2B4E"/>
    <w:rsid w:val="008E4B5E"/>
    <w:rsid w:val="008E675B"/>
    <w:rsid w:val="008F0AF5"/>
    <w:rsid w:val="008F18A5"/>
    <w:rsid w:val="008F254C"/>
    <w:rsid w:val="008F421E"/>
    <w:rsid w:val="008F659B"/>
    <w:rsid w:val="00900F9D"/>
    <w:rsid w:val="0090172D"/>
    <w:rsid w:val="00901B14"/>
    <w:rsid w:val="00905864"/>
    <w:rsid w:val="00906CD9"/>
    <w:rsid w:val="0091459E"/>
    <w:rsid w:val="00915236"/>
    <w:rsid w:val="00916599"/>
    <w:rsid w:val="00916D32"/>
    <w:rsid w:val="00921C94"/>
    <w:rsid w:val="00922213"/>
    <w:rsid w:val="009269E1"/>
    <w:rsid w:val="00930288"/>
    <w:rsid w:val="00930691"/>
    <w:rsid w:val="00930DC3"/>
    <w:rsid w:val="009312C9"/>
    <w:rsid w:val="00932C05"/>
    <w:rsid w:val="00932E2F"/>
    <w:rsid w:val="009350B4"/>
    <w:rsid w:val="009377D0"/>
    <w:rsid w:val="00943ADC"/>
    <w:rsid w:val="00947528"/>
    <w:rsid w:val="009507CA"/>
    <w:rsid w:val="00950F0D"/>
    <w:rsid w:val="009512EF"/>
    <w:rsid w:val="009516DE"/>
    <w:rsid w:val="00953458"/>
    <w:rsid w:val="0095454A"/>
    <w:rsid w:val="0095470D"/>
    <w:rsid w:val="0096021A"/>
    <w:rsid w:val="0096581A"/>
    <w:rsid w:val="00966F40"/>
    <w:rsid w:val="00967F34"/>
    <w:rsid w:val="00971DEC"/>
    <w:rsid w:val="0097253E"/>
    <w:rsid w:val="009726EA"/>
    <w:rsid w:val="009727BF"/>
    <w:rsid w:val="009736D0"/>
    <w:rsid w:val="00974A58"/>
    <w:rsid w:val="009809C0"/>
    <w:rsid w:val="00982157"/>
    <w:rsid w:val="009837D4"/>
    <w:rsid w:val="00983E75"/>
    <w:rsid w:val="009842BD"/>
    <w:rsid w:val="0098517E"/>
    <w:rsid w:val="00991D13"/>
    <w:rsid w:val="00991E6C"/>
    <w:rsid w:val="0099259C"/>
    <w:rsid w:val="009939F3"/>
    <w:rsid w:val="00995167"/>
    <w:rsid w:val="009961BE"/>
    <w:rsid w:val="00996DBD"/>
    <w:rsid w:val="009A08B7"/>
    <w:rsid w:val="009A29CA"/>
    <w:rsid w:val="009A32C7"/>
    <w:rsid w:val="009A499C"/>
    <w:rsid w:val="009A61C3"/>
    <w:rsid w:val="009A6C83"/>
    <w:rsid w:val="009B1EA1"/>
    <w:rsid w:val="009B2535"/>
    <w:rsid w:val="009C14AB"/>
    <w:rsid w:val="009C18F2"/>
    <w:rsid w:val="009C2056"/>
    <w:rsid w:val="009D08D3"/>
    <w:rsid w:val="009D0A75"/>
    <w:rsid w:val="009D0F69"/>
    <w:rsid w:val="009D1063"/>
    <w:rsid w:val="009D353C"/>
    <w:rsid w:val="009D3C74"/>
    <w:rsid w:val="009D3E56"/>
    <w:rsid w:val="009D5726"/>
    <w:rsid w:val="009D5BE6"/>
    <w:rsid w:val="009E01AB"/>
    <w:rsid w:val="009E05CB"/>
    <w:rsid w:val="009E17A6"/>
    <w:rsid w:val="009E6F5B"/>
    <w:rsid w:val="009F28A1"/>
    <w:rsid w:val="009F3C31"/>
    <w:rsid w:val="009F4170"/>
    <w:rsid w:val="009F67B5"/>
    <w:rsid w:val="009F76DA"/>
    <w:rsid w:val="00A00DFD"/>
    <w:rsid w:val="00A00ECA"/>
    <w:rsid w:val="00A02E6D"/>
    <w:rsid w:val="00A04E2B"/>
    <w:rsid w:val="00A05375"/>
    <w:rsid w:val="00A0545E"/>
    <w:rsid w:val="00A06518"/>
    <w:rsid w:val="00A07BCB"/>
    <w:rsid w:val="00A1071E"/>
    <w:rsid w:val="00A11A36"/>
    <w:rsid w:val="00A14A1E"/>
    <w:rsid w:val="00A14F80"/>
    <w:rsid w:val="00A15610"/>
    <w:rsid w:val="00A22315"/>
    <w:rsid w:val="00A22B75"/>
    <w:rsid w:val="00A22BF6"/>
    <w:rsid w:val="00A22CA4"/>
    <w:rsid w:val="00A23446"/>
    <w:rsid w:val="00A2504C"/>
    <w:rsid w:val="00A26115"/>
    <w:rsid w:val="00A26294"/>
    <w:rsid w:val="00A30CE3"/>
    <w:rsid w:val="00A336B8"/>
    <w:rsid w:val="00A35532"/>
    <w:rsid w:val="00A365AE"/>
    <w:rsid w:val="00A367CC"/>
    <w:rsid w:val="00A37038"/>
    <w:rsid w:val="00A4116B"/>
    <w:rsid w:val="00A42786"/>
    <w:rsid w:val="00A44C88"/>
    <w:rsid w:val="00A45575"/>
    <w:rsid w:val="00A46B86"/>
    <w:rsid w:val="00A5350D"/>
    <w:rsid w:val="00A53C3B"/>
    <w:rsid w:val="00A54515"/>
    <w:rsid w:val="00A57A10"/>
    <w:rsid w:val="00A60582"/>
    <w:rsid w:val="00A60B26"/>
    <w:rsid w:val="00A61A58"/>
    <w:rsid w:val="00A61C20"/>
    <w:rsid w:val="00A622B7"/>
    <w:rsid w:val="00A62C5F"/>
    <w:rsid w:val="00A639C6"/>
    <w:rsid w:val="00A643D8"/>
    <w:rsid w:val="00A64D4B"/>
    <w:rsid w:val="00A66827"/>
    <w:rsid w:val="00A7356F"/>
    <w:rsid w:val="00A7364B"/>
    <w:rsid w:val="00A74CF4"/>
    <w:rsid w:val="00A7575C"/>
    <w:rsid w:val="00A75CAD"/>
    <w:rsid w:val="00A77B01"/>
    <w:rsid w:val="00A80F43"/>
    <w:rsid w:val="00A81709"/>
    <w:rsid w:val="00A82018"/>
    <w:rsid w:val="00A83623"/>
    <w:rsid w:val="00A84199"/>
    <w:rsid w:val="00A85F4D"/>
    <w:rsid w:val="00A91AC8"/>
    <w:rsid w:val="00A92310"/>
    <w:rsid w:val="00A92472"/>
    <w:rsid w:val="00A93E24"/>
    <w:rsid w:val="00A94073"/>
    <w:rsid w:val="00A946D5"/>
    <w:rsid w:val="00A95B2D"/>
    <w:rsid w:val="00AA037A"/>
    <w:rsid w:val="00AA0C20"/>
    <w:rsid w:val="00AA3429"/>
    <w:rsid w:val="00AA555F"/>
    <w:rsid w:val="00AA6DA8"/>
    <w:rsid w:val="00AA6EE2"/>
    <w:rsid w:val="00AA75A0"/>
    <w:rsid w:val="00AC1532"/>
    <w:rsid w:val="00AC2D3A"/>
    <w:rsid w:val="00AC372B"/>
    <w:rsid w:val="00AC3BF2"/>
    <w:rsid w:val="00AC6A2A"/>
    <w:rsid w:val="00AD53D6"/>
    <w:rsid w:val="00AD7C5C"/>
    <w:rsid w:val="00AE0A49"/>
    <w:rsid w:val="00AE190B"/>
    <w:rsid w:val="00AE3559"/>
    <w:rsid w:val="00AE452F"/>
    <w:rsid w:val="00AE50C3"/>
    <w:rsid w:val="00AE60E3"/>
    <w:rsid w:val="00AF06D8"/>
    <w:rsid w:val="00AF1AD5"/>
    <w:rsid w:val="00AF5CB9"/>
    <w:rsid w:val="00B00928"/>
    <w:rsid w:val="00B01937"/>
    <w:rsid w:val="00B03C96"/>
    <w:rsid w:val="00B07A7F"/>
    <w:rsid w:val="00B07CA9"/>
    <w:rsid w:val="00B10164"/>
    <w:rsid w:val="00B103C8"/>
    <w:rsid w:val="00B11F53"/>
    <w:rsid w:val="00B2013D"/>
    <w:rsid w:val="00B22131"/>
    <w:rsid w:val="00B224BA"/>
    <w:rsid w:val="00B254F7"/>
    <w:rsid w:val="00B258D0"/>
    <w:rsid w:val="00B31240"/>
    <w:rsid w:val="00B33135"/>
    <w:rsid w:val="00B33793"/>
    <w:rsid w:val="00B34807"/>
    <w:rsid w:val="00B34ABE"/>
    <w:rsid w:val="00B355EB"/>
    <w:rsid w:val="00B37F1B"/>
    <w:rsid w:val="00B37F64"/>
    <w:rsid w:val="00B47072"/>
    <w:rsid w:val="00B47236"/>
    <w:rsid w:val="00B473CC"/>
    <w:rsid w:val="00B50D5D"/>
    <w:rsid w:val="00B516B1"/>
    <w:rsid w:val="00B52BD6"/>
    <w:rsid w:val="00B54D34"/>
    <w:rsid w:val="00B56DF5"/>
    <w:rsid w:val="00B61301"/>
    <w:rsid w:val="00B615D4"/>
    <w:rsid w:val="00B62803"/>
    <w:rsid w:val="00B629A8"/>
    <w:rsid w:val="00B637DD"/>
    <w:rsid w:val="00B64B70"/>
    <w:rsid w:val="00B663A9"/>
    <w:rsid w:val="00B665B7"/>
    <w:rsid w:val="00B66857"/>
    <w:rsid w:val="00B712CE"/>
    <w:rsid w:val="00B73C4B"/>
    <w:rsid w:val="00B758E8"/>
    <w:rsid w:val="00B75BCE"/>
    <w:rsid w:val="00B75FA2"/>
    <w:rsid w:val="00B809FE"/>
    <w:rsid w:val="00B82943"/>
    <w:rsid w:val="00B82D97"/>
    <w:rsid w:val="00B83234"/>
    <w:rsid w:val="00B85F4B"/>
    <w:rsid w:val="00B86131"/>
    <w:rsid w:val="00B8655C"/>
    <w:rsid w:val="00B86D38"/>
    <w:rsid w:val="00B90BCC"/>
    <w:rsid w:val="00B961B3"/>
    <w:rsid w:val="00B97CEA"/>
    <w:rsid w:val="00B97D02"/>
    <w:rsid w:val="00BA0164"/>
    <w:rsid w:val="00BA3687"/>
    <w:rsid w:val="00BA388B"/>
    <w:rsid w:val="00BA3B94"/>
    <w:rsid w:val="00BA433B"/>
    <w:rsid w:val="00BA4674"/>
    <w:rsid w:val="00BA4F65"/>
    <w:rsid w:val="00BA57B8"/>
    <w:rsid w:val="00BA5D55"/>
    <w:rsid w:val="00BA6D37"/>
    <w:rsid w:val="00BA7E21"/>
    <w:rsid w:val="00BB0E2F"/>
    <w:rsid w:val="00BB298D"/>
    <w:rsid w:val="00BB713B"/>
    <w:rsid w:val="00BB7E16"/>
    <w:rsid w:val="00BC24AC"/>
    <w:rsid w:val="00BC2BB9"/>
    <w:rsid w:val="00BC3643"/>
    <w:rsid w:val="00BC6F8D"/>
    <w:rsid w:val="00BD0083"/>
    <w:rsid w:val="00BD13C4"/>
    <w:rsid w:val="00BD143A"/>
    <w:rsid w:val="00BD2885"/>
    <w:rsid w:val="00BD3056"/>
    <w:rsid w:val="00BD3FCB"/>
    <w:rsid w:val="00BD4692"/>
    <w:rsid w:val="00BD7A03"/>
    <w:rsid w:val="00BE09BE"/>
    <w:rsid w:val="00BE1BED"/>
    <w:rsid w:val="00BE2854"/>
    <w:rsid w:val="00BE62E0"/>
    <w:rsid w:val="00BF1892"/>
    <w:rsid w:val="00BF2758"/>
    <w:rsid w:val="00BF28E2"/>
    <w:rsid w:val="00BF2A5C"/>
    <w:rsid w:val="00BF2CB7"/>
    <w:rsid w:val="00BF3498"/>
    <w:rsid w:val="00BF5254"/>
    <w:rsid w:val="00BF57D7"/>
    <w:rsid w:val="00BF5EFF"/>
    <w:rsid w:val="00BF5F78"/>
    <w:rsid w:val="00BF72F2"/>
    <w:rsid w:val="00C00EDE"/>
    <w:rsid w:val="00C01057"/>
    <w:rsid w:val="00C016D7"/>
    <w:rsid w:val="00C01BD3"/>
    <w:rsid w:val="00C04B7B"/>
    <w:rsid w:val="00C0535E"/>
    <w:rsid w:val="00C05C9A"/>
    <w:rsid w:val="00C0793B"/>
    <w:rsid w:val="00C07BE9"/>
    <w:rsid w:val="00C11CA0"/>
    <w:rsid w:val="00C11FDE"/>
    <w:rsid w:val="00C1253B"/>
    <w:rsid w:val="00C12E79"/>
    <w:rsid w:val="00C13F4D"/>
    <w:rsid w:val="00C14DCE"/>
    <w:rsid w:val="00C15765"/>
    <w:rsid w:val="00C1750D"/>
    <w:rsid w:val="00C17F37"/>
    <w:rsid w:val="00C21DB3"/>
    <w:rsid w:val="00C23029"/>
    <w:rsid w:val="00C237FA"/>
    <w:rsid w:val="00C24C58"/>
    <w:rsid w:val="00C27EC3"/>
    <w:rsid w:val="00C300FE"/>
    <w:rsid w:val="00C33D7F"/>
    <w:rsid w:val="00C365FA"/>
    <w:rsid w:val="00C36817"/>
    <w:rsid w:val="00C4042A"/>
    <w:rsid w:val="00C4072A"/>
    <w:rsid w:val="00C4266A"/>
    <w:rsid w:val="00C46D95"/>
    <w:rsid w:val="00C476FC"/>
    <w:rsid w:val="00C47856"/>
    <w:rsid w:val="00C47D6E"/>
    <w:rsid w:val="00C50958"/>
    <w:rsid w:val="00C516F8"/>
    <w:rsid w:val="00C542A7"/>
    <w:rsid w:val="00C54481"/>
    <w:rsid w:val="00C55C38"/>
    <w:rsid w:val="00C55D23"/>
    <w:rsid w:val="00C5741F"/>
    <w:rsid w:val="00C62B3C"/>
    <w:rsid w:val="00C665E1"/>
    <w:rsid w:val="00C66B7C"/>
    <w:rsid w:val="00C66C54"/>
    <w:rsid w:val="00C66F6D"/>
    <w:rsid w:val="00C70948"/>
    <w:rsid w:val="00C724C0"/>
    <w:rsid w:val="00C73410"/>
    <w:rsid w:val="00C769C3"/>
    <w:rsid w:val="00C77664"/>
    <w:rsid w:val="00C77C87"/>
    <w:rsid w:val="00C80EEC"/>
    <w:rsid w:val="00C864CA"/>
    <w:rsid w:val="00C910B8"/>
    <w:rsid w:val="00C91D9B"/>
    <w:rsid w:val="00C94628"/>
    <w:rsid w:val="00C948D5"/>
    <w:rsid w:val="00C955DF"/>
    <w:rsid w:val="00CA051D"/>
    <w:rsid w:val="00CA1C9F"/>
    <w:rsid w:val="00CA2F07"/>
    <w:rsid w:val="00CA4234"/>
    <w:rsid w:val="00CA46A6"/>
    <w:rsid w:val="00CA5118"/>
    <w:rsid w:val="00CB06FB"/>
    <w:rsid w:val="00CB1525"/>
    <w:rsid w:val="00CB1732"/>
    <w:rsid w:val="00CB2E4D"/>
    <w:rsid w:val="00CB571E"/>
    <w:rsid w:val="00CB5DC8"/>
    <w:rsid w:val="00CB6BB1"/>
    <w:rsid w:val="00CC10FA"/>
    <w:rsid w:val="00CC2F68"/>
    <w:rsid w:val="00CC7C8D"/>
    <w:rsid w:val="00CD0C5E"/>
    <w:rsid w:val="00CD140E"/>
    <w:rsid w:val="00CD3CFF"/>
    <w:rsid w:val="00CD5882"/>
    <w:rsid w:val="00CE0A46"/>
    <w:rsid w:val="00CE1020"/>
    <w:rsid w:val="00CE1263"/>
    <w:rsid w:val="00CE1AA0"/>
    <w:rsid w:val="00CE1E1C"/>
    <w:rsid w:val="00CE2679"/>
    <w:rsid w:val="00CE44A7"/>
    <w:rsid w:val="00CE55F7"/>
    <w:rsid w:val="00CE61A3"/>
    <w:rsid w:val="00CE6310"/>
    <w:rsid w:val="00CE6EA1"/>
    <w:rsid w:val="00CF3F63"/>
    <w:rsid w:val="00CF471F"/>
    <w:rsid w:val="00D01F82"/>
    <w:rsid w:val="00D04409"/>
    <w:rsid w:val="00D06ADE"/>
    <w:rsid w:val="00D06FB0"/>
    <w:rsid w:val="00D07AE8"/>
    <w:rsid w:val="00D07CD5"/>
    <w:rsid w:val="00D10BF6"/>
    <w:rsid w:val="00D13469"/>
    <w:rsid w:val="00D1481C"/>
    <w:rsid w:val="00D167B8"/>
    <w:rsid w:val="00D21AE5"/>
    <w:rsid w:val="00D221BD"/>
    <w:rsid w:val="00D226DE"/>
    <w:rsid w:val="00D25FE1"/>
    <w:rsid w:val="00D321EC"/>
    <w:rsid w:val="00D335C8"/>
    <w:rsid w:val="00D351B2"/>
    <w:rsid w:val="00D40DC8"/>
    <w:rsid w:val="00D42E33"/>
    <w:rsid w:val="00D43F17"/>
    <w:rsid w:val="00D46CA3"/>
    <w:rsid w:val="00D46DDF"/>
    <w:rsid w:val="00D522F1"/>
    <w:rsid w:val="00D52845"/>
    <w:rsid w:val="00D55BDA"/>
    <w:rsid w:val="00D56471"/>
    <w:rsid w:val="00D56A08"/>
    <w:rsid w:val="00D56C85"/>
    <w:rsid w:val="00D60094"/>
    <w:rsid w:val="00D60FBE"/>
    <w:rsid w:val="00D61D20"/>
    <w:rsid w:val="00D631DF"/>
    <w:rsid w:val="00D632AA"/>
    <w:rsid w:val="00D64116"/>
    <w:rsid w:val="00D6592A"/>
    <w:rsid w:val="00D66210"/>
    <w:rsid w:val="00D67468"/>
    <w:rsid w:val="00D67717"/>
    <w:rsid w:val="00D718C2"/>
    <w:rsid w:val="00D72287"/>
    <w:rsid w:val="00D76645"/>
    <w:rsid w:val="00D768F0"/>
    <w:rsid w:val="00D77104"/>
    <w:rsid w:val="00D772CC"/>
    <w:rsid w:val="00D8459F"/>
    <w:rsid w:val="00D853B3"/>
    <w:rsid w:val="00D8671D"/>
    <w:rsid w:val="00D90F5F"/>
    <w:rsid w:val="00D91AF4"/>
    <w:rsid w:val="00D9364D"/>
    <w:rsid w:val="00D94612"/>
    <w:rsid w:val="00D96789"/>
    <w:rsid w:val="00D97A5E"/>
    <w:rsid w:val="00DA06DE"/>
    <w:rsid w:val="00DA2ACD"/>
    <w:rsid w:val="00DA2CC2"/>
    <w:rsid w:val="00DA6590"/>
    <w:rsid w:val="00DA6DD2"/>
    <w:rsid w:val="00DA727B"/>
    <w:rsid w:val="00DA7B11"/>
    <w:rsid w:val="00DB019E"/>
    <w:rsid w:val="00DB0423"/>
    <w:rsid w:val="00DB3A49"/>
    <w:rsid w:val="00DB45EF"/>
    <w:rsid w:val="00DB5D8A"/>
    <w:rsid w:val="00DB740A"/>
    <w:rsid w:val="00DC0923"/>
    <w:rsid w:val="00DC150F"/>
    <w:rsid w:val="00DC287F"/>
    <w:rsid w:val="00DC290D"/>
    <w:rsid w:val="00DC2A0A"/>
    <w:rsid w:val="00DC3B89"/>
    <w:rsid w:val="00DC4778"/>
    <w:rsid w:val="00DC60D9"/>
    <w:rsid w:val="00DC70B9"/>
    <w:rsid w:val="00DD007F"/>
    <w:rsid w:val="00DD0CA9"/>
    <w:rsid w:val="00DD1E85"/>
    <w:rsid w:val="00DD3B3F"/>
    <w:rsid w:val="00DD420D"/>
    <w:rsid w:val="00DD4F13"/>
    <w:rsid w:val="00DD67E9"/>
    <w:rsid w:val="00DD7D9E"/>
    <w:rsid w:val="00DE6FE7"/>
    <w:rsid w:val="00DE795D"/>
    <w:rsid w:val="00DF0AE2"/>
    <w:rsid w:val="00DF0E4D"/>
    <w:rsid w:val="00DF40AA"/>
    <w:rsid w:val="00DF522F"/>
    <w:rsid w:val="00DF63E4"/>
    <w:rsid w:val="00E00B6B"/>
    <w:rsid w:val="00E02B42"/>
    <w:rsid w:val="00E04A67"/>
    <w:rsid w:val="00E110C5"/>
    <w:rsid w:val="00E1193E"/>
    <w:rsid w:val="00E1276E"/>
    <w:rsid w:val="00E13479"/>
    <w:rsid w:val="00E151DB"/>
    <w:rsid w:val="00E16417"/>
    <w:rsid w:val="00E16EA4"/>
    <w:rsid w:val="00E17209"/>
    <w:rsid w:val="00E2089A"/>
    <w:rsid w:val="00E20CD4"/>
    <w:rsid w:val="00E21E2B"/>
    <w:rsid w:val="00E23CC4"/>
    <w:rsid w:val="00E26059"/>
    <w:rsid w:val="00E26536"/>
    <w:rsid w:val="00E26E5F"/>
    <w:rsid w:val="00E30A57"/>
    <w:rsid w:val="00E31209"/>
    <w:rsid w:val="00E34168"/>
    <w:rsid w:val="00E37304"/>
    <w:rsid w:val="00E42B3B"/>
    <w:rsid w:val="00E44D67"/>
    <w:rsid w:val="00E468D0"/>
    <w:rsid w:val="00E47962"/>
    <w:rsid w:val="00E519FF"/>
    <w:rsid w:val="00E5232F"/>
    <w:rsid w:val="00E53EE1"/>
    <w:rsid w:val="00E54AEF"/>
    <w:rsid w:val="00E5766C"/>
    <w:rsid w:val="00E61B86"/>
    <w:rsid w:val="00E62EBB"/>
    <w:rsid w:val="00E62F2D"/>
    <w:rsid w:val="00E63FBC"/>
    <w:rsid w:val="00E640F9"/>
    <w:rsid w:val="00E647F3"/>
    <w:rsid w:val="00E64A3A"/>
    <w:rsid w:val="00E65775"/>
    <w:rsid w:val="00E70896"/>
    <w:rsid w:val="00E71B28"/>
    <w:rsid w:val="00E74CD5"/>
    <w:rsid w:val="00E761AE"/>
    <w:rsid w:val="00E76331"/>
    <w:rsid w:val="00E776C0"/>
    <w:rsid w:val="00E77727"/>
    <w:rsid w:val="00E77C17"/>
    <w:rsid w:val="00E81C88"/>
    <w:rsid w:val="00E82425"/>
    <w:rsid w:val="00E82737"/>
    <w:rsid w:val="00E8533A"/>
    <w:rsid w:val="00E855EA"/>
    <w:rsid w:val="00E86124"/>
    <w:rsid w:val="00E862B6"/>
    <w:rsid w:val="00E87979"/>
    <w:rsid w:val="00E9264E"/>
    <w:rsid w:val="00E9380B"/>
    <w:rsid w:val="00E96CE2"/>
    <w:rsid w:val="00EA0C75"/>
    <w:rsid w:val="00EA5CFC"/>
    <w:rsid w:val="00EA5F94"/>
    <w:rsid w:val="00EB2157"/>
    <w:rsid w:val="00EB3290"/>
    <w:rsid w:val="00EB67E1"/>
    <w:rsid w:val="00EB7D22"/>
    <w:rsid w:val="00EC294A"/>
    <w:rsid w:val="00EC32AE"/>
    <w:rsid w:val="00EC3AFA"/>
    <w:rsid w:val="00EC4603"/>
    <w:rsid w:val="00EC54B7"/>
    <w:rsid w:val="00EC7E59"/>
    <w:rsid w:val="00ED07AC"/>
    <w:rsid w:val="00ED32BD"/>
    <w:rsid w:val="00ED4C1F"/>
    <w:rsid w:val="00ED59C2"/>
    <w:rsid w:val="00EE0577"/>
    <w:rsid w:val="00EE2E24"/>
    <w:rsid w:val="00EE469A"/>
    <w:rsid w:val="00EE5E7E"/>
    <w:rsid w:val="00EF05A7"/>
    <w:rsid w:val="00EF0D95"/>
    <w:rsid w:val="00EF2288"/>
    <w:rsid w:val="00EF2E7F"/>
    <w:rsid w:val="00EF3372"/>
    <w:rsid w:val="00EF4F19"/>
    <w:rsid w:val="00EF5BA4"/>
    <w:rsid w:val="00EF666A"/>
    <w:rsid w:val="00EF7D87"/>
    <w:rsid w:val="00F00BC1"/>
    <w:rsid w:val="00F020CC"/>
    <w:rsid w:val="00F070FC"/>
    <w:rsid w:val="00F10B8C"/>
    <w:rsid w:val="00F118C7"/>
    <w:rsid w:val="00F12508"/>
    <w:rsid w:val="00F1330A"/>
    <w:rsid w:val="00F135AC"/>
    <w:rsid w:val="00F1399B"/>
    <w:rsid w:val="00F14918"/>
    <w:rsid w:val="00F164B3"/>
    <w:rsid w:val="00F16D9D"/>
    <w:rsid w:val="00F1742A"/>
    <w:rsid w:val="00F17765"/>
    <w:rsid w:val="00F20A63"/>
    <w:rsid w:val="00F225BC"/>
    <w:rsid w:val="00F309FA"/>
    <w:rsid w:val="00F31FA8"/>
    <w:rsid w:val="00F3214A"/>
    <w:rsid w:val="00F3224B"/>
    <w:rsid w:val="00F339FD"/>
    <w:rsid w:val="00F35A51"/>
    <w:rsid w:val="00F35F58"/>
    <w:rsid w:val="00F410D0"/>
    <w:rsid w:val="00F41B1C"/>
    <w:rsid w:val="00F43EB2"/>
    <w:rsid w:val="00F454CC"/>
    <w:rsid w:val="00F477E1"/>
    <w:rsid w:val="00F50865"/>
    <w:rsid w:val="00F50E8E"/>
    <w:rsid w:val="00F60AB0"/>
    <w:rsid w:val="00F62250"/>
    <w:rsid w:val="00F63422"/>
    <w:rsid w:val="00F63C4F"/>
    <w:rsid w:val="00F643B1"/>
    <w:rsid w:val="00F65FD0"/>
    <w:rsid w:val="00F70115"/>
    <w:rsid w:val="00F7176A"/>
    <w:rsid w:val="00F72EF4"/>
    <w:rsid w:val="00F73B31"/>
    <w:rsid w:val="00F74B6F"/>
    <w:rsid w:val="00F75664"/>
    <w:rsid w:val="00F75AF6"/>
    <w:rsid w:val="00F762CE"/>
    <w:rsid w:val="00F76848"/>
    <w:rsid w:val="00F808B6"/>
    <w:rsid w:val="00F8520A"/>
    <w:rsid w:val="00F852C5"/>
    <w:rsid w:val="00F856FC"/>
    <w:rsid w:val="00F87351"/>
    <w:rsid w:val="00F87D95"/>
    <w:rsid w:val="00F906DF"/>
    <w:rsid w:val="00F90826"/>
    <w:rsid w:val="00F91424"/>
    <w:rsid w:val="00F92A46"/>
    <w:rsid w:val="00F92CA8"/>
    <w:rsid w:val="00F9331E"/>
    <w:rsid w:val="00F936EC"/>
    <w:rsid w:val="00F9387E"/>
    <w:rsid w:val="00F9577D"/>
    <w:rsid w:val="00F97ED5"/>
    <w:rsid w:val="00FA19CD"/>
    <w:rsid w:val="00FA3155"/>
    <w:rsid w:val="00FA49D3"/>
    <w:rsid w:val="00FA5490"/>
    <w:rsid w:val="00FA6F42"/>
    <w:rsid w:val="00FB10A8"/>
    <w:rsid w:val="00FB2196"/>
    <w:rsid w:val="00FB5878"/>
    <w:rsid w:val="00FB6EFF"/>
    <w:rsid w:val="00FB7B9A"/>
    <w:rsid w:val="00FC1649"/>
    <w:rsid w:val="00FC27EA"/>
    <w:rsid w:val="00FC2C48"/>
    <w:rsid w:val="00FC3B5D"/>
    <w:rsid w:val="00FC452A"/>
    <w:rsid w:val="00FC4AF3"/>
    <w:rsid w:val="00FD1C32"/>
    <w:rsid w:val="00FD3E0F"/>
    <w:rsid w:val="00FD415C"/>
    <w:rsid w:val="00FD45F3"/>
    <w:rsid w:val="00FD667E"/>
    <w:rsid w:val="00FD683A"/>
    <w:rsid w:val="00FD7807"/>
    <w:rsid w:val="00FE31B2"/>
    <w:rsid w:val="00FE37F1"/>
    <w:rsid w:val="00FF11C1"/>
    <w:rsid w:val="00FF556B"/>
    <w:rsid w:val="00FF6A6F"/>
    <w:rsid w:val="00FF70D0"/>
    <w:rsid w:val="00FF7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050FD87-DB7C-4C8E-985E-F36C9004E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4C58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33D7F"/>
    <w:pPr>
      <w:keepNext/>
      <w:keepLines/>
      <w:numPr>
        <w:numId w:val="1"/>
      </w:numPr>
      <w:spacing w:after="0"/>
      <w:ind w:left="431" w:hanging="431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7BCB"/>
    <w:pPr>
      <w:keepNext/>
      <w:keepLines/>
      <w:numPr>
        <w:ilvl w:val="1"/>
        <w:numId w:val="1"/>
      </w:numPr>
      <w:spacing w:after="0" w:line="240" w:lineRule="auto"/>
      <w:ind w:left="578" w:hanging="578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12F92"/>
    <w:pPr>
      <w:keepNext/>
      <w:keepLines/>
      <w:numPr>
        <w:ilvl w:val="2"/>
        <w:numId w:val="1"/>
      </w:numPr>
      <w:spacing w:after="0"/>
      <w:outlineLvl w:val="2"/>
    </w:pPr>
    <w:rPr>
      <w:rFonts w:asciiTheme="majorHAnsi" w:eastAsiaTheme="majorEastAsia" w:hAnsiTheme="majorHAnsi" w:cstheme="majorBidi"/>
      <w:b/>
      <w:bCs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6685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B6685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rsid w:val="00B6685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3D7F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07BC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12F92"/>
    <w:rPr>
      <w:rFonts w:asciiTheme="majorHAnsi" w:eastAsiaTheme="majorEastAsia" w:hAnsiTheme="majorHAnsi" w:cstheme="majorBidi"/>
      <w:b/>
      <w:bCs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 w:val="24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 w:val="24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 w:val="24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 w:val="24"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A93E24"/>
    <w:pPr>
      <w:spacing w:after="200" w:line="240" w:lineRule="auto"/>
      <w:jc w:val="center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table" w:styleId="TableGrid">
    <w:name w:val="Table Grid"/>
    <w:basedOn w:val="TableNormal"/>
    <w:uiPriority w:val="59"/>
    <w:rsid w:val="00FB2196"/>
    <w:pPr>
      <w:spacing w:before="40" w:after="4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61100"/>
      </w:rPr>
      <w:tblPr/>
      <w:tcPr>
        <w:shd w:val="clear" w:color="auto" w:fill="FFE8E1"/>
      </w:tcPr>
    </w:tblStylePr>
  </w:style>
  <w:style w:type="paragraph" w:styleId="NormalWeb">
    <w:name w:val="Normal (Web)"/>
    <w:basedOn w:val="Normal"/>
    <w:uiPriority w:val="99"/>
    <w:unhideWhenUsed/>
    <w:rsid w:val="007432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table" w:styleId="GridTable5Dark-Accent5">
    <w:name w:val="Grid Table 5 Dark Accent 5"/>
    <w:basedOn w:val="TableNormal"/>
    <w:uiPriority w:val="50"/>
    <w:rsid w:val="0012242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BD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band1Vert">
      <w:tblPr/>
      <w:tcPr>
        <w:shd w:val="clear" w:color="auto" w:fill="A9D7B6" w:themeFill="accent5" w:themeFillTint="66"/>
      </w:tcPr>
    </w:tblStylePr>
    <w:tblStylePr w:type="band1Horz">
      <w:tblPr/>
      <w:tcPr>
        <w:shd w:val="clear" w:color="auto" w:fill="A9D7B6" w:themeFill="accent5" w:themeFillTint="66"/>
      </w:tcPr>
    </w:tblStylePr>
  </w:style>
  <w:style w:type="paragraph" w:styleId="ListParagraph">
    <w:name w:val="List Paragraph"/>
    <w:basedOn w:val="Normal"/>
    <w:uiPriority w:val="34"/>
    <w:unhideWhenUsed/>
    <w:qFormat/>
    <w:rsid w:val="00995167"/>
    <w:pPr>
      <w:spacing w:before="120"/>
      <w:ind w:left="720"/>
      <w:contextualSpacing/>
    </w:pPr>
  </w:style>
  <w:style w:type="table" w:styleId="GridTable4-Accent2">
    <w:name w:val="Grid Table 4 Accent 2"/>
    <w:basedOn w:val="TableNormal"/>
    <w:uiPriority w:val="49"/>
    <w:rsid w:val="001C68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1C68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1C68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E8853" w:themeColor="accent5"/>
          <w:left w:val="single" w:sz="4" w:space="0" w:color="3E8853" w:themeColor="accent5"/>
          <w:bottom w:val="single" w:sz="4" w:space="0" w:color="3E8853" w:themeColor="accent5"/>
          <w:right w:val="single" w:sz="4" w:space="0" w:color="3E8853" w:themeColor="accent5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C80EE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2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MC-DungNT31\AppData\Roaming\Microsoft\Templates\Spec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B3286-45A9-42F2-BECF-1DCE200F8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</Template>
  <TotalTime>3469</TotalTime>
  <Pages>30</Pages>
  <Words>3103</Words>
  <Characters>17688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CMC-DungNT31</dc:creator>
  <cp:keywords/>
  <dc:description/>
  <cp:lastModifiedBy>Dũng Nguyễn Trung</cp:lastModifiedBy>
  <cp:revision>237</cp:revision>
  <dcterms:created xsi:type="dcterms:W3CDTF">2018-07-11T01:13:00Z</dcterms:created>
  <dcterms:modified xsi:type="dcterms:W3CDTF">2018-08-10T08:50:00Z</dcterms:modified>
</cp:coreProperties>
</file>